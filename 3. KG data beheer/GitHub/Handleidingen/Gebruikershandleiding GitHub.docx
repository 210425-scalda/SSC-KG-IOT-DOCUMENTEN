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DE79A" w14:textId="26CADEEE" w:rsidR="005F1544" w:rsidRDefault="005F1544" w:rsidP="005F1544">
      <w:pPr>
        <w:rPr>
          <w:lang w:eastAsia="ar-SA"/>
        </w:rPr>
      </w:pPr>
    </w:p>
    <w:p w14:paraId="4FD71E16" w14:textId="0AAA12BA" w:rsidR="005F1544" w:rsidRDefault="005F1544" w:rsidP="005F1544">
      <w:pPr>
        <w:rPr>
          <w:lang w:eastAsia="ar-SA"/>
        </w:rPr>
      </w:pPr>
    </w:p>
    <w:p w14:paraId="399D3027" w14:textId="5E4D260D" w:rsidR="005F1544" w:rsidRDefault="005F1544" w:rsidP="005F1544">
      <w:pPr>
        <w:rPr>
          <w:lang w:eastAsia="ar-SA"/>
        </w:rPr>
      </w:pPr>
    </w:p>
    <w:p w14:paraId="50B9B16A" w14:textId="77777777" w:rsidR="005F1544" w:rsidRPr="005F1544" w:rsidRDefault="005F1544" w:rsidP="005F1544">
      <w:pPr>
        <w:rPr>
          <w:lang w:eastAsia="ar-SA"/>
        </w:rPr>
      </w:pPr>
    </w:p>
    <w:p w14:paraId="558D5D2E" w14:textId="77777777" w:rsidR="005F1544" w:rsidRDefault="005F1544" w:rsidP="00762894">
      <w:pPr>
        <w:pStyle w:val="Kop1"/>
      </w:pPr>
    </w:p>
    <w:p w14:paraId="72C86179" w14:textId="72B2F74D" w:rsidR="005F1544" w:rsidRDefault="004D6210" w:rsidP="00762894">
      <w:pPr>
        <w:pStyle w:val="Kop1"/>
      </w:pPr>
      <w:r>
        <w:t>G</w:t>
      </w:r>
      <w:r w:rsidR="00762894">
        <w:t>ebruikershandleiding</w:t>
      </w:r>
      <w:r w:rsidR="00CB6BC3">
        <w:t xml:space="preserve"> GitHub</w:t>
      </w:r>
    </w:p>
    <w:p w14:paraId="74E29115" w14:textId="32E4B815" w:rsidR="00CB6BC3" w:rsidRDefault="00CB6BC3" w:rsidP="00CB6BC3">
      <w:pPr>
        <w:rPr>
          <w:lang w:eastAsia="ar-SA"/>
        </w:rPr>
      </w:pPr>
    </w:p>
    <w:p w14:paraId="5EAE5A7B" w14:textId="172BF21F" w:rsidR="00932F8D" w:rsidRDefault="00776404" w:rsidP="00932F8D">
      <w:pPr>
        <w:jc w:val="center"/>
        <w:rPr>
          <w:i/>
          <w:lang w:eastAsia="ar-SA"/>
        </w:rPr>
      </w:pPr>
      <w:r w:rsidRPr="00932F8D">
        <w:rPr>
          <w:i/>
          <w:lang w:eastAsia="ar-SA"/>
        </w:rPr>
        <w:t>Deze handleidi</w:t>
      </w:r>
      <w:r w:rsidR="00C41B53" w:rsidRPr="00932F8D">
        <w:rPr>
          <w:i/>
          <w:lang w:eastAsia="ar-SA"/>
        </w:rPr>
        <w:t xml:space="preserve">ng </w:t>
      </w:r>
      <w:r w:rsidR="001D20A4" w:rsidRPr="00932F8D">
        <w:rPr>
          <w:i/>
          <w:lang w:eastAsia="ar-SA"/>
        </w:rPr>
        <w:t xml:space="preserve">is verdeeld </w:t>
      </w:r>
      <w:r w:rsidR="0019266A" w:rsidRPr="00932F8D">
        <w:rPr>
          <w:i/>
          <w:lang w:eastAsia="ar-SA"/>
        </w:rPr>
        <w:t xml:space="preserve">in verschillende delen en </w:t>
      </w:r>
      <w:r w:rsidR="00DA0676" w:rsidRPr="00932F8D">
        <w:rPr>
          <w:i/>
          <w:lang w:eastAsia="ar-SA"/>
        </w:rPr>
        <w:t xml:space="preserve">gaat over het </w:t>
      </w:r>
      <w:r w:rsidR="00932F8D" w:rsidRPr="00932F8D">
        <w:rPr>
          <w:i/>
          <w:lang w:eastAsia="ar-SA"/>
        </w:rPr>
        <w:t>gebruik van GitHub.</w:t>
      </w:r>
    </w:p>
    <w:p w14:paraId="0BF445D0" w14:textId="4B16099B" w:rsidR="00FD17B1" w:rsidRDefault="00FD17B1" w:rsidP="00FD17B1">
      <w:pPr>
        <w:rPr>
          <w:i/>
          <w:lang w:eastAsia="ar-SA"/>
        </w:rPr>
      </w:pPr>
    </w:p>
    <w:p w14:paraId="277B5421" w14:textId="41574124" w:rsidR="00FD17B1" w:rsidRDefault="00FD17B1" w:rsidP="00FD17B1">
      <w:pPr>
        <w:rPr>
          <w:i/>
          <w:lang w:eastAsia="ar-SA"/>
        </w:rPr>
      </w:pPr>
    </w:p>
    <w:p w14:paraId="1AC8126C" w14:textId="77777777" w:rsidR="00842BA3" w:rsidRDefault="00842BA3" w:rsidP="00FD17B1">
      <w:pPr>
        <w:rPr>
          <w:b/>
          <w:lang w:eastAsia="ar-SA"/>
        </w:rPr>
      </w:pPr>
    </w:p>
    <w:p w14:paraId="6BB74694" w14:textId="77777777" w:rsidR="00842BA3" w:rsidRDefault="00842BA3" w:rsidP="00FD17B1">
      <w:pPr>
        <w:rPr>
          <w:b/>
          <w:lang w:eastAsia="ar-SA"/>
        </w:rPr>
      </w:pPr>
    </w:p>
    <w:p w14:paraId="0368A7B6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60F6B680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557BFB56" w14:textId="5F131549" w:rsidR="00D27953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 xml:space="preserve">Een issue in GitHub is een probleem/mededeling die gemeld kan worden in </w:t>
      </w:r>
      <w:r w:rsidR="004C7050">
        <w:rPr>
          <w:rFonts w:ascii="Helvetica" w:hAnsi="Helvetica" w:cs="Helvetica"/>
          <w:color w:val="444444"/>
          <w:sz w:val="28"/>
          <w:szCs w:val="28"/>
        </w:rPr>
        <w:t xml:space="preserve">een </w:t>
      </w:r>
      <w:proofErr w:type="spellStart"/>
      <w:r w:rsidR="004C7050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4C7050">
        <w:rPr>
          <w:rFonts w:ascii="Helvetica" w:hAnsi="Helvetica" w:cs="Helvetica"/>
          <w:color w:val="444444"/>
          <w:sz w:val="28"/>
          <w:szCs w:val="28"/>
        </w:rPr>
        <w:t xml:space="preserve"> in GitHub, 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alle leden in de </w:t>
      </w:r>
      <w:proofErr w:type="spellStart"/>
      <w:r w:rsidR="00820C19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1D2E31">
        <w:rPr>
          <w:rFonts w:ascii="Helvetica" w:hAnsi="Helvetica" w:cs="Helvetica"/>
          <w:color w:val="444444"/>
          <w:sz w:val="28"/>
          <w:szCs w:val="28"/>
        </w:rPr>
        <w:t xml:space="preserve"> kunnen deze melding zien en erop reageren als het bijvoorbeeld is opgelost en eventueel de melding ook gelijk verwijderen</w:t>
      </w:r>
      <w:r w:rsidR="00543214">
        <w:rPr>
          <w:rFonts w:ascii="Helvetica" w:hAnsi="Helvetica" w:cs="Helvetica"/>
          <w:color w:val="444444"/>
          <w:sz w:val="28"/>
          <w:szCs w:val="28"/>
        </w:rPr>
        <w:t>.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95429A">
        <w:rPr>
          <w:rFonts w:ascii="Helvetica" w:hAnsi="Helvetica" w:cs="Helvetica"/>
          <w:color w:val="444444"/>
          <w:sz w:val="28"/>
          <w:szCs w:val="28"/>
        </w:rPr>
        <w:t>in deze mede</w:t>
      </w:r>
      <w:r w:rsidR="0083782C">
        <w:rPr>
          <w:rFonts w:ascii="Helvetica" w:hAnsi="Helvetica" w:cs="Helvetica"/>
          <w:color w:val="444444"/>
          <w:sz w:val="28"/>
          <w:szCs w:val="28"/>
        </w:rPr>
        <w:t>deling kan bijvoorbeeld staan dat er een probleem is met de documentatie die op</w:t>
      </w:r>
      <w:r w:rsidR="00CA3776">
        <w:rPr>
          <w:rFonts w:ascii="Helvetica" w:hAnsi="Helvetica" w:cs="Helvetica"/>
          <w:color w:val="444444"/>
          <w:sz w:val="28"/>
          <w:szCs w:val="28"/>
        </w:rPr>
        <w:t xml:space="preserve"> een</w:t>
      </w:r>
      <w:r w:rsidR="0083782C">
        <w:rPr>
          <w:rFonts w:ascii="Helvetica" w:hAnsi="Helvetica" w:cs="Helvetica"/>
          <w:color w:val="444444"/>
          <w:sz w:val="28"/>
          <w:szCs w:val="28"/>
        </w:rPr>
        <w:t xml:space="preserve"> verkeerde plek staat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. </w:t>
      </w:r>
    </w:p>
    <w:p w14:paraId="23993E81" w14:textId="476323A8" w:rsidR="00D27953" w:rsidRPr="0080181D" w:rsidRDefault="00090B79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415BCC55" wp14:editId="71D15432">
            <wp:extent cx="5760720" cy="34899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05D" w14:textId="5945DC44" w:rsidR="00842BA3" w:rsidRPr="00EC1870" w:rsidRDefault="00090B79" w:rsidP="00090B79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klikt op de groene knop </w:t>
      </w:r>
      <w:r w:rsidR="00EC1870">
        <w:rPr>
          <w:lang w:eastAsia="ar-SA"/>
        </w:rPr>
        <w:t>‘</w:t>
      </w:r>
      <w:r w:rsidRPr="00EC1870">
        <w:rPr>
          <w:b/>
          <w:lang w:eastAsia="ar-SA"/>
        </w:rPr>
        <w:t>new issue’</w:t>
      </w:r>
      <w:r w:rsidRPr="00EC1870">
        <w:rPr>
          <w:lang w:eastAsia="ar-SA"/>
        </w:rPr>
        <w:t xml:space="preserve"> om een nieuwe issue aan te maken</w:t>
      </w:r>
      <w:r w:rsidR="00EC1870">
        <w:rPr>
          <w:lang w:eastAsia="ar-SA"/>
        </w:rPr>
        <w:t>.</w:t>
      </w:r>
    </w:p>
    <w:p w14:paraId="2BF6F788" w14:textId="7A7D6899" w:rsidR="00090B79" w:rsidRPr="00090B79" w:rsidRDefault="00452998" w:rsidP="00452998">
      <w:pPr>
        <w:pStyle w:val="Lijstalinea"/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3822C179" wp14:editId="416273F4">
            <wp:extent cx="5760720" cy="324040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425" w14:textId="5955C860" w:rsidR="00BC3DE5" w:rsidRDefault="00BC3DE5" w:rsidP="00FD17B1">
      <w:pPr>
        <w:rPr>
          <w:b/>
          <w:lang w:eastAsia="ar-SA"/>
        </w:rPr>
      </w:pPr>
    </w:p>
    <w:p w14:paraId="4AF4EB4F" w14:textId="5539F979" w:rsidR="00BC3DE5" w:rsidRPr="00EC1870" w:rsidRDefault="00452998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</w:t>
      </w:r>
      <w:r w:rsidR="00A57E04" w:rsidRPr="00EC1870">
        <w:rPr>
          <w:lang w:eastAsia="ar-SA"/>
        </w:rPr>
        <w:t>geeft de issue een titel en een korte beschrijving.</w:t>
      </w:r>
    </w:p>
    <w:p w14:paraId="2C24706C" w14:textId="2D3F244C" w:rsidR="00A57E04" w:rsidRPr="00EC1870" w:rsidRDefault="00A57E04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>Klik als je issue naar wens is op de groene knop ‘</w:t>
      </w:r>
      <w:proofErr w:type="spellStart"/>
      <w:r w:rsidR="00EC1870" w:rsidRPr="00EC1870">
        <w:rPr>
          <w:b/>
          <w:lang w:eastAsia="ar-SA"/>
        </w:rPr>
        <w:t>submit</w:t>
      </w:r>
      <w:proofErr w:type="spellEnd"/>
      <w:r w:rsidR="00EC1870" w:rsidRPr="00EC1870">
        <w:rPr>
          <w:b/>
          <w:lang w:eastAsia="ar-SA"/>
        </w:rPr>
        <w:t xml:space="preserve"> new issue’</w:t>
      </w:r>
      <w:r w:rsidR="00EC1870">
        <w:rPr>
          <w:b/>
          <w:lang w:eastAsia="ar-SA"/>
        </w:rPr>
        <w:t>.</w:t>
      </w:r>
    </w:p>
    <w:p w14:paraId="6A60551E" w14:textId="0797CB8C" w:rsidR="00EC1870" w:rsidRPr="001116A2" w:rsidRDefault="00EC1870" w:rsidP="001116A2">
      <w:pPr>
        <w:ind w:left="360"/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>De issue is nu toegev</w:t>
      </w:r>
      <w:r w:rsidR="001116A2" w:rsidRPr="001116A2">
        <w:rPr>
          <w:i/>
          <w:u w:val="single"/>
          <w:lang w:eastAsia="ar-SA"/>
        </w:rPr>
        <w:t>oegd aan de issue lijst waar alle issues komen te staan.</w:t>
      </w:r>
    </w:p>
    <w:p w14:paraId="1CB4A1F0" w14:textId="58B53D04" w:rsidR="00BC3DE5" w:rsidRDefault="00BC3DE5" w:rsidP="00FD17B1">
      <w:pPr>
        <w:rPr>
          <w:b/>
          <w:lang w:eastAsia="ar-SA"/>
        </w:rPr>
      </w:pPr>
    </w:p>
    <w:p w14:paraId="3BF2B193" w14:textId="68931630" w:rsidR="00BC3DE5" w:rsidRDefault="00BC3DE5" w:rsidP="00FD17B1">
      <w:pPr>
        <w:rPr>
          <w:b/>
          <w:lang w:eastAsia="ar-SA"/>
        </w:rPr>
      </w:pPr>
    </w:p>
    <w:p w14:paraId="6DC71BB5" w14:textId="0A7EDAA7" w:rsidR="00BC3DE5" w:rsidRDefault="00BC3DE5" w:rsidP="00FD17B1">
      <w:pPr>
        <w:rPr>
          <w:b/>
          <w:lang w:eastAsia="ar-SA"/>
        </w:rPr>
      </w:pPr>
    </w:p>
    <w:p w14:paraId="3F9701B9" w14:textId="1F29F3DF" w:rsidR="00BC3DE5" w:rsidRDefault="00BC3DE5" w:rsidP="00FD17B1">
      <w:pPr>
        <w:rPr>
          <w:b/>
          <w:lang w:eastAsia="ar-SA"/>
        </w:rPr>
      </w:pPr>
    </w:p>
    <w:p w14:paraId="277D6770" w14:textId="10F5FAB9" w:rsidR="00BC3DE5" w:rsidRDefault="00BC3DE5" w:rsidP="00FD17B1">
      <w:pPr>
        <w:rPr>
          <w:b/>
          <w:lang w:eastAsia="ar-SA"/>
        </w:rPr>
      </w:pPr>
    </w:p>
    <w:p w14:paraId="47A0462D" w14:textId="6AB10450" w:rsidR="00BC3DE5" w:rsidRDefault="00BC3DE5" w:rsidP="00FD17B1">
      <w:pPr>
        <w:rPr>
          <w:b/>
          <w:lang w:eastAsia="ar-SA"/>
        </w:rPr>
      </w:pPr>
    </w:p>
    <w:p w14:paraId="23FF5458" w14:textId="1553814C" w:rsidR="00BC3DE5" w:rsidRDefault="00BC3DE5" w:rsidP="00FD17B1">
      <w:pPr>
        <w:rPr>
          <w:b/>
          <w:lang w:eastAsia="ar-SA"/>
        </w:rPr>
      </w:pPr>
    </w:p>
    <w:p w14:paraId="3F940578" w14:textId="2CA2A3A9" w:rsidR="00BC3DE5" w:rsidRDefault="00BC3DE5" w:rsidP="00FD17B1">
      <w:pPr>
        <w:rPr>
          <w:b/>
          <w:lang w:eastAsia="ar-SA"/>
        </w:rPr>
      </w:pPr>
    </w:p>
    <w:p w14:paraId="766D66C7" w14:textId="5E0CDF12" w:rsidR="00BC3DE5" w:rsidRDefault="00BC3DE5" w:rsidP="00FD17B1">
      <w:pPr>
        <w:rPr>
          <w:b/>
          <w:lang w:eastAsia="ar-SA"/>
        </w:rPr>
      </w:pPr>
    </w:p>
    <w:p w14:paraId="2ED69C44" w14:textId="7A35B7AA" w:rsidR="00BC3DE5" w:rsidRDefault="00BC3DE5" w:rsidP="00FD17B1">
      <w:pPr>
        <w:rPr>
          <w:b/>
          <w:lang w:eastAsia="ar-SA"/>
        </w:rPr>
      </w:pPr>
    </w:p>
    <w:p w14:paraId="79D3E23A" w14:textId="509AB372" w:rsidR="00BC3DE5" w:rsidRDefault="00BC3DE5" w:rsidP="00FD17B1">
      <w:pPr>
        <w:rPr>
          <w:b/>
          <w:lang w:eastAsia="ar-SA"/>
        </w:rPr>
      </w:pPr>
    </w:p>
    <w:p w14:paraId="59E2F74D" w14:textId="73362B79" w:rsidR="00BC3DE5" w:rsidRDefault="00BC3DE5" w:rsidP="00FD17B1">
      <w:pPr>
        <w:rPr>
          <w:b/>
          <w:lang w:eastAsia="ar-SA"/>
        </w:rPr>
      </w:pPr>
    </w:p>
    <w:p w14:paraId="002EAD62" w14:textId="19BE35C9" w:rsidR="00BC3DE5" w:rsidRDefault="00BC3DE5" w:rsidP="00FD17B1">
      <w:pPr>
        <w:rPr>
          <w:b/>
          <w:lang w:eastAsia="ar-SA"/>
        </w:rPr>
      </w:pPr>
    </w:p>
    <w:p w14:paraId="312227CE" w14:textId="065DCC22" w:rsidR="00BC3DE5" w:rsidRDefault="00BC3DE5" w:rsidP="00FD17B1">
      <w:pPr>
        <w:rPr>
          <w:b/>
          <w:lang w:eastAsia="ar-SA"/>
        </w:rPr>
      </w:pPr>
    </w:p>
    <w:p w14:paraId="576CE62E" w14:textId="07C74489" w:rsidR="00BC3DE5" w:rsidRDefault="00BC3DE5" w:rsidP="00FD17B1">
      <w:pPr>
        <w:rPr>
          <w:b/>
          <w:lang w:eastAsia="ar-SA"/>
        </w:rPr>
      </w:pPr>
    </w:p>
    <w:p w14:paraId="029CFCBD" w14:textId="5B987E47" w:rsidR="00BC3DE5" w:rsidRDefault="00BC3DE5" w:rsidP="00FD17B1">
      <w:pPr>
        <w:rPr>
          <w:b/>
          <w:lang w:eastAsia="ar-SA"/>
        </w:rPr>
      </w:pPr>
    </w:p>
    <w:p w14:paraId="04315CAA" w14:textId="74BC9B54" w:rsidR="00BC3DE5" w:rsidRDefault="00BC3DE5" w:rsidP="00FD17B1">
      <w:pPr>
        <w:rPr>
          <w:b/>
          <w:lang w:eastAsia="ar-SA"/>
        </w:rPr>
      </w:pPr>
    </w:p>
    <w:p w14:paraId="029FE0DA" w14:textId="4A81BE12" w:rsidR="00BC3DE5" w:rsidRDefault="00BC3DE5" w:rsidP="00FD17B1">
      <w:pPr>
        <w:rPr>
          <w:b/>
          <w:lang w:eastAsia="ar-SA"/>
        </w:rPr>
      </w:pPr>
    </w:p>
    <w:p w14:paraId="6E659F31" w14:textId="4B9905CC" w:rsidR="00BC3DE5" w:rsidRDefault="00BC3DE5" w:rsidP="00FD17B1">
      <w:pPr>
        <w:rPr>
          <w:b/>
          <w:lang w:eastAsia="ar-SA"/>
        </w:rPr>
      </w:pPr>
    </w:p>
    <w:p w14:paraId="48804BA2" w14:textId="7CE26E99" w:rsidR="00BC3DE5" w:rsidRDefault="00BC3DE5" w:rsidP="00FD17B1">
      <w:pPr>
        <w:rPr>
          <w:b/>
          <w:lang w:eastAsia="ar-SA"/>
        </w:rPr>
      </w:pPr>
    </w:p>
    <w:p w14:paraId="15B9E13D" w14:textId="1702AC2B" w:rsidR="00BC3DE5" w:rsidRDefault="00BC3DE5" w:rsidP="00FD17B1">
      <w:pPr>
        <w:rPr>
          <w:b/>
          <w:lang w:eastAsia="ar-SA"/>
        </w:rPr>
      </w:pPr>
    </w:p>
    <w:p w14:paraId="5C939A47" w14:textId="25927986" w:rsidR="00BC3DE5" w:rsidRDefault="00BC3DE5" w:rsidP="00FD17B1">
      <w:pPr>
        <w:rPr>
          <w:b/>
          <w:lang w:eastAsia="ar-SA"/>
        </w:rPr>
      </w:pPr>
    </w:p>
    <w:p w14:paraId="7F4CDA73" w14:textId="426566A3" w:rsidR="00BC3DE5" w:rsidRDefault="00BC3DE5" w:rsidP="00FD17B1">
      <w:pPr>
        <w:rPr>
          <w:b/>
          <w:lang w:eastAsia="ar-SA"/>
        </w:rPr>
      </w:pPr>
    </w:p>
    <w:p w14:paraId="471F549B" w14:textId="17FD8C89" w:rsidR="00BC3DE5" w:rsidRDefault="00BC3DE5" w:rsidP="00FD17B1">
      <w:pPr>
        <w:rPr>
          <w:b/>
          <w:lang w:eastAsia="ar-SA"/>
        </w:rPr>
      </w:pPr>
    </w:p>
    <w:p w14:paraId="75052F85" w14:textId="62FCF3A8" w:rsidR="00BC3DE5" w:rsidRDefault="00BC3DE5" w:rsidP="00FD17B1">
      <w:pPr>
        <w:rPr>
          <w:b/>
          <w:lang w:eastAsia="ar-SA"/>
        </w:rPr>
      </w:pPr>
    </w:p>
    <w:p w14:paraId="1D1C5511" w14:textId="62F82944" w:rsidR="00BC3DE5" w:rsidRDefault="00BC3DE5" w:rsidP="00FD17B1">
      <w:pPr>
        <w:rPr>
          <w:b/>
          <w:lang w:eastAsia="ar-SA"/>
        </w:rPr>
      </w:pPr>
    </w:p>
    <w:p w14:paraId="65540977" w14:textId="63FC0C6B" w:rsidR="00BC3DE5" w:rsidRDefault="00BC3DE5" w:rsidP="00FD17B1">
      <w:pPr>
        <w:rPr>
          <w:b/>
          <w:lang w:eastAsia="ar-SA"/>
        </w:rPr>
      </w:pPr>
    </w:p>
    <w:p w14:paraId="57755E2E" w14:textId="4CAAE779" w:rsidR="00BC3DE5" w:rsidRDefault="00BC3DE5" w:rsidP="00FD17B1">
      <w:pPr>
        <w:rPr>
          <w:b/>
          <w:lang w:eastAsia="ar-SA"/>
        </w:rPr>
      </w:pPr>
    </w:p>
    <w:p w14:paraId="537EE1DA" w14:textId="45AB3A51" w:rsidR="00BC3DE5" w:rsidRDefault="00BC3DE5" w:rsidP="00FD17B1">
      <w:pPr>
        <w:rPr>
          <w:b/>
          <w:lang w:eastAsia="ar-SA"/>
        </w:rPr>
      </w:pPr>
    </w:p>
    <w:p w14:paraId="54E91243" w14:textId="0C6E7035" w:rsidR="00BC3DE5" w:rsidRDefault="00BC3DE5" w:rsidP="00FD17B1">
      <w:pPr>
        <w:rPr>
          <w:b/>
          <w:lang w:eastAsia="ar-SA"/>
        </w:rPr>
      </w:pPr>
    </w:p>
    <w:p w14:paraId="03D348E5" w14:textId="5BA0300A" w:rsidR="00BC3DE5" w:rsidRDefault="00BC3DE5" w:rsidP="00FD17B1">
      <w:pPr>
        <w:rPr>
          <w:b/>
          <w:lang w:eastAsia="ar-SA"/>
        </w:rPr>
      </w:pPr>
    </w:p>
    <w:p w14:paraId="2B5FC7FA" w14:textId="14877B38" w:rsidR="00BC3DE5" w:rsidRDefault="00BC3DE5" w:rsidP="00FD17B1">
      <w:pPr>
        <w:rPr>
          <w:b/>
          <w:lang w:eastAsia="ar-SA"/>
        </w:rPr>
      </w:pPr>
    </w:p>
    <w:p w14:paraId="2C8ECC11" w14:textId="7D376EE8" w:rsidR="00BC3DE5" w:rsidRDefault="00BC3DE5" w:rsidP="00FD17B1">
      <w:pPr>
        <w:rPr>
          <w:b/>
          <w:lang w:eastAsia="ar-SA"/>
        </w:rPr>
      </w:pPr>
    </w:p>
    <w:p w14:paraId="52A6A61A" w14:textId="5E3F1BF8" w:rsidR="00BC3DE5" w:rsidRDefault="00BC3DE5" w:rsidP="00FD17B1">
      <w:pPr>
        <w:rPr>
          <w:b/>
          <w:lang w:eastAsia="ar-SA"/>
        </w:rPr>
      </w:pPr>
    </w:p>
    <w:p w14:paraId="3620E1D8" w14:textId="2684F2C3" w:rsidR="00BC3DE5" w:rsidRDefault="00BC3DE5" w:rsidP="00FD17B1">
      <w:pPr>
        <w:rPr>
          <w:b/>
          <w:lang w:eastAsia="ar-SA"/>
        </w:rPr>
      </w:pPr>
    </w:p>
    <w:p w14:paraId="5561EDC4" w14:textId="28EB6A9F" w:rsidR="00BC3DE5" w:rsidRDefault="00BC3DE5" w:rsidP="00FD17B1">
      <w:pPr>
        <w:rPr>
          <w:b/>
          <w:lang w:eastAsia="ar-SA"/>
        </w:rPr>
      </w:pPr>
    </w:p>
    <w:p w14:paraId="4B6AE309" w14:textId="4CC106ED" w:rsidR="00FD17B1" w:rsidRPr="00293FE5" w:rsidRDefault="00FD080D" w:rsidP="00FD17B1">
      <w:pPr>
        <w:rPr>
          <w:b/>
          <w:sz w:val="28"/>
          <w:szCs w:val="28"/>
          <w:lang w:eastAsia="ar-SA"/>
        </w:rPr>
      </w:pPr>
      <w:r w:rsidRPr="00293FE5">
        <w:rPr>
          <w:b/>
          <w:sz w:val="28"/>
          <w:szCs w:val="28"/>
          <w:lang w:eastAsia="ar-SA"/>
        </w:rPr>
        <w:t xml:space="preserve">Een </w:t>
      </w:r>
      <w:proofErr w:type="spellStart"/>
      <w:r w:rsidRPr="00293FE5">
        <w:rPr>
          <w:b/>
          <w:sz w:val="28"/>
          <w:szCs w:val="28"/>
          <w:lang w:eastAsia="ar-SA"/>
        </w:rPr>
        <w:t>repository</w:t>
      </w:r>
      <w:proofErr w:type="spellEnd"/>
      <w:r w:rsidR="0053551E" w:rsidRPr="00293FE5">
        <w:rPr>
          <w:b/>
          <w:sz w:val="28"/>
          <w:szCs w:val="28"/>
          <w:lang w:eastAsia="ar-SA"/>
        </w:rPr>
        <w:t xml:space="preserve"> maken:</w:t>
      </w:r>
    </w:p>
    <w:p w14:paraId="3FF6E547" w14:textId="7DC6A530" w:rsidR="0053551E" w:rsidRDefault="0053551E" w:rsidP="00FD17B1">
      <w:pPr>
        <w:rPr>
          <w:b/>
          <w:lang w:eastAsia="ar-SA"/>
        </w:rPr>
      </w:pPr>
    </w:p>
    <w:p w14:paraId="086594F7" w14:textId="4DA9E8DA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Klik in de rechterbovenhoek naast uw avatar of </w:t>
      </w:r>
      <w:proofErr w:type="spellStart"/>
      <w:r>
        <w:rPr>
          <w:lang w:eastAsia="ar-SA"/>
        </w:rPr>
        <w:t>identicon</w:t>
      </w:r>
      <w:proofErr w:type="spellEnd"/>
      <w:r>
        <w:rPr>
          <w:lang w:eastAsia="ar-SA"/>
        </w:rPr>
        <w:t xml:space="preserve"> op en selecteer vervolgens Nieuwe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>.</w:t>
      </w:r>
    </w:p>
    <w:p w14:paraId="3C108DA4" w14:textId="320F0F18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Geef je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een naam</w:t>
      </w:r>
      <w:r w:rsidR="00F06FFB">
        <w:rPr>
          <w:lang w:eastAsia="ar-SA"/>
        </w:rPr>
        <w:t xml:space="preserve"> bijvoorbeeld:</w:t>
      </w:r>
      <w:r>
        <w:rPr>
          <w:lang w:eastAsia="ar-SA"/>
        </w:rPr>
        <w:t xml:space="preserve"> </w:t>
      </w:r>
      <w:proofErr w:type="spellStart"/>
      <w:r>
        <w:rPr>
          <w:lang w:eastAsia="ar-SA"/>
        </w:rPr>
        <w:t>hello-world</w:t>
      </w:r>
      <w:proofErr w:type="spellEnd"/>
      <w:r>
        <w:rPr>
          <w:lang w:eastAsia="ar-SA"/>
        </w:rPr>
        <w:t>.</w:t>
      </w:r>
    </w:p>
    <w:p w14:paraId="6216921C" w14:textId="77777777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Schrijf een korte beschrijving.</w:t>
      </w:r>
    </w:p>
    <w:p w14:paraId="4AE31FA4" w14:textId="6C066DA9" w:rsidR="00932F8D" w:rsidRP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Selecteer Deze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initialiseren met een README.</w:t>
      </w:r>
    </w:p>
    <w:p w14:paraId="5F25C8E5" w14:textId="0A56C1CC" w:rsidR="00932F8D" w:rsidRDefault="00932F8D" w:rsidP="00932F8D">
      <w:pPr>
        <w:rPr>
          <w:i/>
          <w:lang w:eastAsia="ar-SA"/>
        </w:rPr>
      </w:pPr>
    </w:p>
    <w:p w14:paraId="3D557757" w14:textId="52B08F22" w:rsidR="00256394" w:rsidRDefault="00A56EF8" w:rsidP="00932F8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32015508" wp14:editId="662F74C7">
            <wp:extent cx="5334000" cy="3229681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sitory mak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89" cy="32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5E8" w14:textId="524B3125" w:rsidR="00B02B41" w:rsidRPr="001116A2" w:rsidRDefault="006E3261" w:rsidP="00932F8D">
      <w:pPr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 xml:space="preserve">Klik </w:t>
      </w:r>
      <w:r w:rsidR="005F4FFC" w:rsidRPr="001116A2">
        <w:rPr>
          <w:i/>
          <w:u w:val="single"/>
          <w:lang w:eastAsia="ar-SA"/>
        </w:rPr>
        <w:t xml:space="preserve">uiteindelijk </w:t>
      </w:r>
      <w:r w:rsidRPr="001116A2">
        <w:rPr>
          <w:i/>
          <w:u w:val="single"/>
          <w:lang w:eastAsia="ar-SA"/>
        </w:rPr>
        <w:t>op ‘</w:t>
      </w:r>
      <w:proofErr w:type="spellStart"/>
      <w:r w:rsidRPr="001116A2">
        <w:rPr>
          <w:i/>
          <w:u w:val="single"/>
          <w:lang w:eastAsia="ar-SA"/>
        </w:rPr>
        <w:t>create</w:t>
      </w:r>
      <w:proofErr w:type="spellEnd"/>
      <w:r w:rsidRPr="001116A2">
        <w:rPr>
          <w:i/>
          <w:u w:val="single"/>
          <w:lang w:eastAsia="ar-SA"/>
        </w:rPr>
        <w:t xml:space="preserve"> </w:t>
      </w:r>
      <w:proofErr w:type="spellStart"/>
      <w:r w:rsidRPr="001116A2">
        <w:rPr>
          <w:i/>
          <w:u w:val="single"/>
          <w:lang w:eastAsia="ar-SA"/>
        </w:rPr>
        <w:t>repository</w:t>
      </w:r>
      <w:proofErr w:type="spellEnd"/>
      <w:r w:rsidRPr="001116A2">
        <w:rPr>
          <w:i/>
          <w:u w:val="single"/>
          <w:lang w:eastAsia="ar-SA"/>
        </w:rPr>
        <w:t xml:space="preserve">’ om </w:t>
      </w:r>
      <w:r w:rsidR="005F4FFC" w:rsidRPr="001116A2">
        <w:rPr>
          <w:i/>
          <w:u w:val="single"/>
          <w:lang w:eastAsia="ar-SA"/>
        </w:rPr>
        <w:t xml:space="preserve">de </w:t>
      </w:r>
      <w:proofErr w:type="spellStart"/>
      <w:r w:rsidR="005F4FFC" w:rsidRPr="001116A2">
        <w:rPr>
          <w:i/>
          <w:u w:val="single"/>
          <w:lang w:eastAsia="ar-SA"/>
        </w:rPr>
        <w:t>repository</w:t>
      </w:r>
      <w:proofErr w:type="spellEnd"/>
      <w:r w:rsidR="005F4FFC" w:rsidRPr="001116A2">
        <w:rPr>
          <w:i/>
          <w:u w:val="single"/>
          <w:lang w:eastAsia="ar-SA"/>
        </w:rPr>
        <w:t xml:space="preserve"> te creëren</w:t>
      </w:r>
    </w:p>
    <w:p w14:paraId="29A93175" w14:textId="5ADB2740" w:rsidR="00842BA3" w:rsidRDefault="00842BA3" w:rsidP="00932F8D">
      <w:pPr>
        <w:rPr>
          <w:b/>
          <w:u w:val="single"/>
          <w:lang w:eastAsia="ar-SA"/>
        </w:rPr>
      </w:pPr>
    </w:p>
    <w:p w14:paraId="247DA29C" w14:textId="77777777" w:rsidR="00842BA3" w:rsidRDefault="00842BA3" w:rsidP="00932F8D">
      <w:pPr>
        <w:rPr>
          <w:b/>
          <w:u w:val="single"/>
          <w:lang w:eastAsia="ar-SA"/>
        </w:rPr>
      </w:pPr>
    </w:p>
    <w:p w14:paraId="27524B87" w14:textId="1B283983" w:rsidR="00B02B41" w:rsidRDefault="00B02B41" w:rsidP="00932F8D">
      <w:pPr>
        <w:rPr>
          <w:b/>
          <w:u w:val="single"/>
          <w:lang w:eastAsia="ar-SA"/>
        </w:rPr>
      </w:pPr>
    </w:p>
    <w:p w14:paraId="7133044B" w14:textId="4D38A9CE" w:rsidR="00B02B41" w:rsidRDefault="00B02B41" w:rsidP="00932F8D">
      <w:pPr>
        <w:rPr>
          <w:b/>
          <w:u w:val="single"/>
          <w:lang w:eastAsia="ar-SA"/>
        </w:rPr>
      </w:pPr>
    </w:p>
    <w:p w14:paraId="11D727B8" w14:textId="6C6245CB" w:rsidR="00B02B41" w:rsidRDefault="00B02B41" w:rsidP="00932F8D">
      <w:pPr>
        <w:rPr>
          <w:b/>
          <w:lang w:eastAsia="ar-SA"/>
        </w:rPr>
      </w:pPr>
    </w:p>
    <w:p w14:paraId="111C7B4E" w14:textId="0CB30ADF" w:rsidR="00842BA3" w:rsidRDefault="00842BA3" w:rsidP="00932F8D">
      <w:pPr>
        <w:rPr>
          <w:b/>
          <w:lang w:eastAsia="ar-SA"/>
        </w:rPr>
      </w:pPr>
    </w:p>
    <w:p w14:paraId="4BB4D4F1" w14:textId="735A09C6" w:rsidR="00842BA3" w:rsidRDefault="00842BA3" w:rsidP="00932F8D">
      <w:pPr>
        <w:rPr>
          <w:b/>
          <w:lang w:eastAsia="ar-SA"/>
        </w:rPr>
      </w:pPr>
    </w:p>
    <w:p w14:paraId="6035E42B" w14:textId="0E7F2D8D" w:rsidR="00842BA3" w:rsidRDefault="00842BA3" w:rsidP="00932F8D">
      <w:pPr>
        <w:rPr>
          <w:b/>
          <w:lang w:eastAsia="ar-SA"/>
        </w:rPr>
      </w:pPr>
    </w:p>
    <w:p w14:paraId="40032B3A" w14:textId="549E21F7" w:rsidR="00842BA3" w:rsidRDefault="00842BA3" w:rsidP="00932F8D">
      <w:pPr>
        <w:rPr>
          <w:b/>
          <w:lang w:eastAsia="ar-SA"/>
        </w:rPr>
      </w:pPr>
    </w:p>
    <w:p w14:paraId="5189EF06" w14:textId="33A3A168" w:rsidR="00842BA3" w:rsidRDefault="00842BA3" w:rsidP="00932F8D">
      <w:pPr>
        <w:rPr>
          <w:b/>
          <w:lang w:eastAsia="ar-SA"/>
        </w:rPr>
      </w:pPr>
    </w:p>
    <w:p w14:paraId="2773DFA9" w14:textId="235817CF" w:rsidR="00842BA3" w:rsidRDefault="00842BA3" w:rsidP="00932F8D">
      <w:pPr>
        <w:rPr>
          <w:b/>
          <w:lang w:eastAsia="ar-SA"/>
        </w:rPr>
      </w:pPr>
    </w:p>
    <w:p w14:paraId="059629A2" w14:textId="77777777" w:rsidR="00842BA3" w:rsidRPr="00B02B41" w:rsidRDefault="00842BA3" w:rsidP="00932F8D">
      <w:pPr>
        <w:rPr>
          <w:b/>
          <w:lang w:eastAsia="ar-SA"/>
        </w:rPr>
      </w:pPr>
    </w:p>
    <w:p w14:paraId="2A8B90BD" w14:textId="77777777" w:rsidR="00D73EA8" w:rsidRDefault="00D73EA8" w:rsidP="00D73EA8">
      <w:pPr>
        <w:ind w:left="720"/>
        <w:rPr>
          <w:lang w:eastAsia="ar-SA"/>
        </w:rPr>
      </w:pPr>
    </w:p>
    <w:p w14:paraId="746D4418" w14:textId="77777777" w:rsidR="00D73EA8" w:rsidRDefault="00D73EA8" w:rsidP="00D73EA8">
      <w:pPr>
        <w:ind w:left="720"/>
        <w:rPr>
          <w:lang w:eastAsia="ar-SA"/>
        </w:rPr>
      </w:pPr>
    </w:p>
    <w:p w14:paraId="4A52314D" w14:textId="77777777" w:rsidR="001116A2" w:rsidRDefault="005F70F0" w:rsidP="005F70F0">
      <w:pPr>
        <w:rPr>
          <w:sz w:val="28"/>
          <w:szCs w:val="28"/>
          <w:lang w:eastAsia="ar-SA"/>
        </w:rPr>
      </w:pPr>
      <w:r>
        <w:rPr>
          <w:lang w:eastAsia="ar-SA"/>
        </w:rPr>
        <w:t xml:space="preserve">        </w:t>
      </w:r>
      <w:r w:rsidRPr="00065854">
        <w:rPr>
          <w:sz w:val="28"/>
          <w:szCs w:val="28"/>
          <w:lang w:eastAsia="ar-SA"/>
        </w:rPr>
        <w:t xml:space="preserve"> </w:t>
      </w:r>
    </w:p>
    <w:p w14:paraId="2B079ADF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3372C75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B2D0249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1478498D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6AE45595" w14:textId="78BD627D" w:rsidR="00065854" w:rsidRPr="00065854" w:rsidRDefault="005F70F0" w:rsidP="005F70F0">
      <w:pPr>
        <w:rPr>
          <w:b/>
          <w:sz w:val="28"/>
          <w:szCs w:val="28"/>
          <w:lang w:eastAsia="ar-SA"/>
        </w:rPr>
      </w:pPr>
      <w:r w:rsidRPr="00065854">
        <w:rPr>
          <w:b/>
          <w:sz w:val="28"/>
          <w:szCs w:val="28"/>
          <w:lang w:eastAsia="ar-SA"/>
        </w:rPr>
        <w:lastRenderedPageBreak/>
        <w:t>Breng wijzigingen toe en leg ze vast</w:t>
      </w:r>
      <w:r w:rsidR="00065854" w:rsidRPr="00065854">
        <w:rPr>
          <w:b/>
          <w:sz w:val="28"/>
          <w:szCs w:val="28"/>
          <w:lang w:eastAsia="ar-SA"/>
        </w:rPr>
        <w:t>:</w:t>
      </w:r>
    </w:p>
    <w:p w14:paraId="1F7FBB4B" w14:textId="77777777" w:rsidR="00065854" w:rsidRDefault="00065854" w:rsidP="00D73EA8">
      <w:pPr>
        <w:ind w:left="720"/>
        <w:rPr>
          <w:lang w:eastAsia="ar-SA"/>
        </w:rPr>
      </w:pPr>
    </w:p>
    <w:p w14:paraId="5DFDED21" w14:textId="77777777" w:rsidR="00D73EA8" w:rsidRDefault="00D73EA8" w:rsidP="00D73EA8">
      <w:pPr>
        <w:ind w:left="720"/>
        <w:rPr>
          <w:lang w:eastAsia="ar-SA"/>
        </w:rPr>
      </w:pPr>
    </w:p>
    <w:p w14:paraId="303C723B" w14:textId="77777777" w:rsidR="00D73EA8" w:rsidRDefault="00D73EA8" w:rsidP="00D73EA8">
      <w:pPr>
        <w:ind w:left="720"/>
        <w:rPr>
          <w:lang w:eastAsia="ar-SA"/>
        </w:rPr>
      </w:pPr>
    </w:p>
    <w:p w14:paraId="34014A97" w14:textId="77777777" w:rsidR="00D73EA8" w:rsidRDefault="00D73EA8" w:rsidP="00D73EA8">
      <w:pPr>
        <w:ind w:left="720"/>
        <w:rPr>
          <w:lang w:eastAsia="ar-SA"/>
        </w:rPr>
      </w:pPr>
    </w:p>
    <w:p w14:paraId="3975AE37" w14:textId="77777777" w:rsidR="00D73EA8" w:rsidRDefault="00D73EA8" w:rsidP="00D73EA8">
      <w:pPr>
        <w:ind w:left="720"/>
        <w:rPr>
          <w:lang w:eastAsia="ar-SA"/>
        </w:rPr>
      </w:pPr>
    </w:p>
    <w:p w14:paraId="74FFF840" w14:textId="6BC2484A" w:rsidR="008B2552" w:rsidRPr="008B2552" w:rsidRDefault="008B2552" w:rsidP="00D73EA8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het README.md</w:t>
      </w:r>
      <w:r w:rsidR="00862F90">
        <w:rPr>
          <w:lang w:eastAsia="ar-SA"/>
        </w:rPr>
        <w:t xml:space="preserve"> </w:t>
      </w:r>
      <w:r w:rsidRPr="008B2552">
        <w:rPr>
          <w:lang w:eastAsia="ar-SA"/>
        </w:rPr>
        <w:t>bestand.</w:t>
      </w:r>
    </w:p>
    <w:p w14:paraId="1AE39F45" w14:textId="175C3114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potloodpictogram in de rechterbovenhoek van de bestandsweergave om te bewerken.</w:t>
      </w:r>
    </w:p>
    <w:p w14:paraId="2961E2D3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beetje over jezelf in de editor.</w:t>
      </w:r>
    </w:p>
    <w:p w14:paraId="2B477A71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vastleggingsbericht dat uw wijzigingen beschrijft.</w:t>
      </w:r>
    </w:p>
    <w:p w14:paraId="703106F5" w14:textId="488F8AEC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knop </w:t>
      </w:r>
      <w:r w:rsidR="00260593">
        <w:rPr>
          <w:lang w:eastAsia="ar-SA"/>
        </w:rPr>
        <w:t>‘</w:t>
      </w:r>
      <w:proofErr w:type="spellStart"/>
      <w:r w:rsidR="00260593" w:rsidRPr="00260593">
        <w:rPr>
          <w:b/>
          <w:lang w:eastAsia="ar-SA"/>
        </w:rPr>
        <w:t>commit</w:t>
      </w:r>
      <w:proofErr w:type="spellEnd"/>
      <w:r w:rsidR="00260593" w:rsidRPr="00260593">
        <w:rPr>
          <w:b/>
          <w:lang w:eastAsia="ar-SA"/>
        </w:rPr>
        <w:t xml:space="preserve"> changes</w:t>
      </w:r>
      <w:r w:rsidR="00260593">
        <w:rPr>
          <w:lang w:eastAsia="ar-SA"/>
        </w:rPr>
        <w:t>’</w:t>
      </w:r>
      <w:r w:rsidRPr="008B2552">
        <w:rPr>
          <w:lang w:eastAsia="ar-SA"/>
        </w:rPr>
        <w:t> .</w:t>
      </w:r>
    </w:p>
    <w:p w14:paraId="1C2EF6FA" w14:textId="57297033" w:rsidR="008B2552" w:rsidRPr="0021172D" w:rsidRDefault="008B2552" w:rsidP="0021172D">
      <w:pPr>
        <w:ind w:left="360"/>
        <w:rPr>
          <w:b/>
          <w:lang w:eastAsia="ar-SA"/>
        </w:rPr>
      </w:pPr>
      <w:r w:rsidRPr="008B2552">
        <w:rPr>
          <w:b/>
          <w:noProof/>
          <w:lang w:eastAsia="ar-SA"/>
        </w:rPr>
        <w:drawing>
          <wp:inline distT="0" distB="0" distL="0" distR="0" wp14:anchorId="3243FAF9" wp14:editId="2C7C96CF">
            <wp:extent cx="5760720" cy="4419600"/>
            <wp:effectExtent l="0" t="0" r="0" b="0"/>
            <wp:docPr id="3" name="Afbeelding 3" descr="ple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eg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90">
        <w:rPr>
          <w:b/>
          <w:lang w:eastAsia="ar-SA"/>
        </w:rPr>
        <w:t xml:space="preserve"> </w:t>
      </w:r>
    </w:p>
    <w:p w14:paraId="7F9C90C4" w14:textId="22514018" w:rsidR="00D73EA8" w:rsidRDefault="00D73EA8" w:rsidP="00D73EA8">
      <w:pPr>
        <w:rPr>
          <w:lang w:eastAsia="ar-SA"/>
        </w:rPr>
      </w:pPr>
    </w:p>
    <w:p w14:paraId="2214A61F" w14:textId="0D35BF18" w:rsidR="00D73EA8" w:rsidRDefault="00D73EA8" w:rsidP="00D73EA8">
      <w:pPr>
        <w:rPr>
          <w:lang w:eastAsia="ar-SA"/>
        </w:rPr>
      </w:pPr>
    </w:p>
    <w:p w14:paraId="61F0A84D" w14:textId="68756EBB" w:rsidR="00D73EA8" w:rsidRDefault="00D73EA8" w:rsidP="00D73EA8">
      <w:pPr>
        <w:rPr>
          <w:lang w:eastAsia="ar-SA"/>
        </w:rPr>
      </w:pPr>
    </w:p>
    <w:p w14:paraId="39C30E92" w14:textId="6C31B5EA" w:rsidR="00D73EA8" w:rsidRPr="00D73EA8" w:rsidRDefault="00D73EA8" w:rsidP="00D73EA8">
      <w:pPr>
        <w:rPr>
          <w:lang w:eastAsia="ar-SA"/>
        </w:rPr>
      </w:pPr>
    </w:p>
    <w:p w14:paraId="35BE939F" w14:textId="6B321CFE" w:rsidR="005F4FFC" w:rsidRDefault="005F4FFC" w:rsidP="00932F8D">
      <w:pPr>
        <w:rPr>
          <w:b/>
          <w:u w:val="single"/>
          <w:lang w:eastAsia="ar-SA"/>
        </w:rPr>
      </w:pPr>
    </w:p>
    <w:p w14:paraId="7C8F1B21" w14:textId="69F9576F" w:rsidR="005F4FFC" w:rsidRDefault="005F4FFC" w:rsidP="00932F8D">
      <w:pPr>
        <w:rPr>
          <w:b/>
          <w:u w:val="single"/>
          <w:lang w:eastAsia="ar-SA"/>
        </w:rPr>
      </w:pPr>
    </w:p>
    <w:p w14:paraId="1D9C246E" w14:textId="77777777" w:rsidR="00842BA3" w:rsidRPr="005F4FFC" w:rsidRDefault="00842BA3" w:rsidP="00932F8D">
      <w:pPr>
        <w:rPr>
          <w:b/>
          <w:u w:val="single"/>
          <w:lang w:eastAsia="ar-SA"/>
        </w:rPr>
      </w:pPr>
    </w:p>
    <w:p w14:paraId="2C0FCE98" w14:textId="77777777" w:rsidR="005F4FFC" w:rsidRDefault="005F4FFC" w:rsidP="00932F8D">
      <w:pPr>
        <w:rPr>
          <w:lang w:eastAsia="ar-SA"/>
        </w:rPr>
      </w:pPr>
    </w:p>
    <w:p w14:paraId="5A6FE7A9" w14:textId="071AD952" w:rsidR="00A56EF8" w:rsidRPr="00256394" w:rsidRDefault="005F4FFC" w:rsidP="00932F8D">
      <w:pPr>
        <w:rPr>
          <w:lang w:eastAsia="ar-SA"/>
        </w:rPr>
      </w:pPr>
      <w:r>
        <w:rPr>
          <w:lang w:eastAsia="ar-SA"/>
        </w:rPr>
        <w:t xml:space="preserve"> </w:t>
      </w:r>
    </w:p>
    <w:p w14:paraId="50BBBF59" w14:textId="77777777" w:rsidR="00932F8D" w:rsidRPr="00932F8D" w:rsidRDefault="00932F8D" w:rsidP="00932F8D">
      <w:pPr>
        <w:rPr>
          <w:lang w:eastAsia="ar-SA"/>
        </w:rPr>
      </w:pPr>
    </w:p>
    <w:p w14:paraId="69A0E490" w14:textId="77777777" w:rsidR="00762894" w:rsidRPr="00762894" w:rsidRDefault="00762894" w:rsidP="4DB9594B">
      <w:pPr>
        <w:rPr>
          <w:rFonts w:cs="Arial"/>
          <w:b/>
          <w:sz w:val="28"/>
          <w:szCs w:val="28"/>
          <w:lang w:val="en-US" w:eastAsia="en-US"/>
        </w:rPr>
      </w:pPr>
    </w:p>
    <w:p w14:paraId="10A5510C" w14:textId="0D0E9557" w:rsidR="00214007" w:rsidRPr="00842BA3" w:rsidRDefault="00745AE5" w:rsidP="00842BA3">
      <w:pPr>
        <w:rPr>
          <w:rFonts w:cs="Arial"/>
        </w:rPr>
      </w:pPr>
      <w:r>
        <w:br w:type="page"/>
      </w:r>
      <w:r w:rsidR="00842BA3" w:rsidRPr="00842BA3">
        <w:rPr>
          <w:rFonts w:cs="Arial"/>
        </w:rPr>
        <w:lastRenderedPageBreak/>
        <w:t xml:space="preserve"> </w:t>
      </w:r>
    </w:p>
    <w:p w14:paraId="0A05F45E" w14:textId="77777777" w:rsidR="00214007" w:rsidRDefault="00214007" w:rsidP="00214007">
      <w:pPr>
        <w:rPr>
          <w:rFonts w:cs="Arial"/>
          <w:b/>
        </w:rPr>
      </w:pPr>
    </w:p>
    <w:p w14:paraId="078C218D" w14:textId="457ED55A" w:rsidR="00314603" w:rsidRDefault="00AB5ABA" w:rsidP="00FB72F8">
      <w:pPr>
        <w:rPr>
          <w:rFonts w:cs="Arial"/>
          <w:b/>
          <w:sz w:val="28"/>
          <w:szCs w:val="28"/>
        </w:rPr>
      </w:pPr>
      <w:r w:rsidRPr="00AB5ABA">
        <w:rPr>
          <w:rFonts w:cs="Arial"/>
          <w:b/>
          <w:sz w:val="28"/>
          <w:szCs w:val="28"/>
        </w:rPr>
        <w:t xml:space="preserve"> een pull </w:t>
      </w:r>
      <w:proofErr w:type="spellStart"/>
      <w:r w:rsidRPr="00AB5ABA">
        <w:rPr>
          <w:rFonts w:cs="Arial"/>
          <w:b/>
          <w:sz w:val="28"/>
          <w:szCs w:val="28"/>
        </w:rPr>
        <w:t>request</w:t>
      </w:r>
      <w:proofErr w:type="spellEnd"/>
      <w:r w:rsidR="00FB72F8">
        <w:rPr>
          <w:rFonts w:cs="Arial"/>
          <w:b/>
          <w:sz w:val="28"/>
          <w:szCs w:val="28"/>
        </w:rPr>
        <w:t xml:space="preserve"> aanmaken</w:t>
      </w:r>
      <w:r w:rsidRPr="00AB5ABA">
        <w:rPr>
          <w:rFonts w:cs="Arial"/>
          <w:b/>
          <w:sz w:val="28"/>
          <w:szCs w:val="28"/>
        </w:rPr>
        <w:t xml:space="preserve">: </w:t>
      </w:r>
    </w:p>
    <w:p w14:paraId="1F44117A" w14:textId="2A4EA1DB" w:rsidR="00AB5ABA" w:rsidRDefault="00AB5ABA" w:rsidP="00AB5ABA">
      <w:pPr>
        <w:rPr>
          <w:rFonts w:cs="Arial"/>
          <w:b/>
          <w:sz w:val="28"/>
          <w:szCs w:val="28"/>
        </w:rPr>
      </w:pPr>
    </w:p>
    <w:p w14:paraId="25A40DBA" w14:textId="77777777" w:rsidR="00AB5ABA" w:rsidRPr="00AB5ABA" w:rsidRDefault="00AB5ABA" w:rsidP="00AB5ABA">
      <w:pPr>
        <w:rPr>
          <w:rFonts w:cs="Arial"/>
          <w:b/>
          <w:sz w:val="28"/>
          <w:szCs w:val="28"/>
        </w:rPr>
      </w:pPr>
    </w:p>
    <w:p w14:paraId="425DBB4D" w14:textId="58F80F92" w:rsidR="009B5E82" w:rsidRDefault="009B5E82" w:rsidP="009B5E82">
      <w:pPr>
        <w:pStyle w:val="Norma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Nu je wijzigingen hebt in een vertakking van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, kun je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openen</w:t>
      </w:r>
      <w:r>
        <w:rPr>
          <w:rFonts w:ascii="Helvetica" w:hAnsi="Helvetica" w:cs="Helvetica"/>
          <w:color w:val="444444"/>
          <w:sz w:val="27"/>
          <w:szCs w:val="27"/>
        </w:rPr>
        <w:t> .</w:t>
      </w:r>
    </w:p>
    <w:p w14:paraId="41656291" w14:textId="787998F4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 w:rsidRPr="00F029F4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vormen het hart van de samenwerking op GitHub. Wanneer u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 opent , stelt u uw wijzigingen voor en vraagt ​​u iemand om uw bijdrage te bekijken en in te trekken en deze samen te voegen in zijn filiaal. Pull-aanvragen tonen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verschillen</w:t>
      </w:r>
      <w:r>
        <w:rPr>
          <w:rFonts w:ascii="Helvetica" w:hAnsi="Helvetica" w:cs="Helvetica"/>
          <w:color w:val="444444"/>
          <w:sz w:val="27"/>
          <w:szCs w:val="27"/>
        </w:rPr>
        <w:t> of verschillen van de inhoud van beide filialen. De wijzigingen, toevoegingen en aftrekkingen worden groen en rood weergegeven</w:t>
      </w:r>
      <w:r w:rsidR="00FD6C0E">
        <w:rPr>
          <w:rFonts w:ascii="Helvetica" w:hAnsi="Helvetica" w:cs="Helvetica"/>
          <w:color w:val="444444"/>
          <w:sz w:val="27"/>
          <w:szCs w:val="27"/>
        </w:rPr>
        <w:t xml:space="preserve">. </w:t>
      </w:r>
      <w:r>
        <w:rPr>
          <w:rFonts w:ascii="Helvetica" w:hAnsi="Helvetica" w:cs="Helvetica"/>
          <w:color w:val="444444"/>
          <w:sz w:val="27"/>
          <w:szCs w:val="27"/>
        </w:rPr>
        <w:t xml:space="preserve">Je kunt zelfs </w:t>
      </w:r>
      <w:r w:rsidRPr="00806C5E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openen in je eigen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repository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en ze zelf samenvoegen.</w:t>
      </w:r>
    </w:p>
    <w:p w14:paraId="67B939D7" w14:textId="68ACF422" w:rsidR="009B5E82" w:rsidRPr="000C4AB6" w:rsidRDefault="009B5E82" w:rsidP="000C4AB6">
      <w:pPr>
        <w:pStyle w:val="Kop4"/>
        <w:shd w:val="clear" w:color="auto" w:fill="FFFFFF"/>
        <w:spacing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 xml:space="preserve">Open een </w:t>
      </w:r>
      <w:r w:rsidRPr="00F029F4">
        <w:rPr>
          <w:rFonts w:ascii="Helvetica" w:hAnsi="Helvetica" w:cs="Helvetica"/>
          <w:i/>
          <w:color w:val="444444"/>
          <w:sz w:val="29"/>
          <w:szCs w:val="29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>request</w:t>
      </w:r>
      <w:proofErr w:type="spellEnd"/>
      <w:r>
        <w:rPr>
          <w:rFonts w:ascii="Helvetica" w:hAnsi="Helvetica" w:cs="Helvetica"/>
          <w:color w:val="444444"/>
          <w:sz w:val="29"/>
          <w:szCs w:val="29"/>
        </w:rPr>
        <w:t xml:space="preserve"> voor wijzigingen in de README</w:t>
      </w:r>
      <w:r w:rsidR="000C4AB6">
        <w:rPr>
          <w:rFonts w:ascii="Helvetica" w:hAnsi="Helvetica" w:cs="Helvetica"/>
          <w:color w:val="444444"/>
          <w:sz w:val="29"/>
          <w:szCs w:val="29"/>
        </w:rPr>
        <w:t>: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2"/>
        <w:gridCol w:w="7183"/>
      </w:tblGrid>
      <w:tr w:rsidR="009B5E82" w14:paraId="7301EE4F" w14:textId="77777777" w:rsidTr="009B5E8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CD927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Stap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38428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screenshot</w:t>
            </w:r>
          </w:p>
        </w:tc>
      </w:tr>
      <w:tr w:rsidR="009B5E82" w14:paraId="393A3D2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4F9A" w14:textId="080AE4AA" w:rsidR="009B5E82" w:rsidRDefault="009B5E82">
            <w:pPr>
              <w:spacing w:before="225" w:after="225"/>
              <w:rPr>
                <w:rFonts w:ascii="Helvetica" w:hAnsi="Helvetica" w:cs="Helvetica"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Klik op</w:t>
            </w:r>
            <w:r w:rsidR="00C0078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Pull </w:t>
            </w:r>
            <w:proofErr w:type="spellStart"/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, en vervolgens van de Pull </w:t>
            </w:r>
            <w:proofErr w:type="spell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pagina, klik 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j</w:t>
            </w:r>
            <w:r w:rsidR="004B42F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op de groene 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New pull </w:t>
            </w:r>
            <w:proofErr w:type="spellStart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knop.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A8702" w14:textId="5D47621F" w:rsidR="009B5E82" w:rsidRDefault="009B5E82">
            <w:pPr>
              <w:spacing w:before="225" w:after="225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432F742" wp14:editId="2217E266">
                  <wp:extent cx="4236446" cy="1143635"/>
                  <wp:effectExtent l="0" t="0" r="0" b="0"/>
                  <wp:docPr id="8" name="Afbeelding 8" descr="pr-tab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-tab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907" cy="114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4DDEA4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9E575" w14:textId="24E82D9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In </w:t>
            </w:r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‘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example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 xml:space="preserve"> 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comparisons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selecteert u de tak die u hebt gemaakt, </w:t>
            </w:r>
            <w:proofErr w:type="spellStart"/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readme-edits</w:t>
            </w:r>
            <w:proofErr w:type="spellEnd"/>
            <w:r w:rsidR="00D76D2C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te vergelijken met </w:t>
            </w:r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master</w:t>
            </w:r>
            <w:r w:rsidR="00AF11E7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(het origin</w:t>
            </w:r>
            <w:r w:rsidR="00D76D2C">
              <w:rPr>
                <w:rFonts w:ascii="Helvetica" w:hAnsi="Helvetica" w:cs="Helvetica"/>
                <w:color w:val="444444"/>
                <w:sz w:val="27"/>
                <w:szCs w:val="27"/>
              </w:rPr>
              <w:t>ele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46184" w14:textId="3B338FE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72447C42" wp14:editId="3D5DCB7B">
                  <wp:extent cx="4274820" cy="1119595"/>
                  <wp:effectExtent l="0" t="0" r="0" b="4445"/>
                  <wp:docPr id="7" name="Afbeelding 7" descr="tak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ak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58" cy="113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798D28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323AD" w14:textId="35FF47C8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Bekijk uw wijzigingen in de verschillen op de pagina Vergelijken en zorg ervoor dat ze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naar uw wens zijn voordat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u 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ze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wilt indienen.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C857A" w14:textId="56268F3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85FF5A6" wp14:editId="5743E963">
                  <wp:extent cx="4247904" cy="4150977"/>
                  <wp:effectExtent l="0" t="0" r="635" b="2540"/>
                  <wp:docPr id="6" name="Afbeelding 6" descr="dif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iff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415" cy="425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074FED7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930D6" w14:textId="2EDDCF1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Als u tevreden bent dat dit de wijzigingen zijn die u wilt indienen, klikt u op de groene knop </w:t>
            </w:r>
            <w:r w:rsidR="00D033D1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proofErr w:type="spellStart"/>
            <w:r w:rsidR="00D033D1" w:rsidRPr="00D033D1">
              <w:rPr>
                <w:rFonts w:ascii="Helvetica" w:hAnsi="Helvetica" w:cs="Helvetica"/>
                <w:b/>
                <w:color w:val="444444"/>
                <w:sz w:val="32"/>
                <w:szCs w:val="27"/>
              </w:rPr>
              <w:t>c</w:t>
            </w:r>
            <w:r w:rsidR="00D033D1" w:rsidRPr="00D033D1">
              <w:rPr>
                <w:b/>
                <w:sz w:val="28"/>
              </w:rPr>
              <w:t>reate</w:t>
            </w:r>
            <w:proofErr w:type="spellEnd"/>
            <w:r w:rsidR="00D033D1" w:rsidRPr="00D033D1">
              <w:rPr>
                <w:b/>
                <w:sz w:val="28"/>
              </w:rPr>
              <w:t xml:space="preserve"> pull </w:t>
            </w:r>
            <w:proofErr w:type="spellStart"/>
            <w:r w:rsidR="00D033D1" w:rsidRPr="00D033D1">
              <w:rPr>
                <w:b/>
                <w:sz w:val="28"/>
              </w:rPr>
              <w:t>request</w:t>
            </w:r>
            <w:proofErr w:type="spellEnd"/>
            <w:r w:rsidR="005D656B">
              <w:rPr>
                <w:b/>
                <w:sz w:val="28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384F2" w14:textId="029469E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245FBCF2" wp14:editId="5EA971B6">
                  <wp:extent cx="4291792" cy="2204085"/>
                  <wp:effectExtent l="0" t="0" r="0" b="5715"/>
                  <wp:docPr id="5" name="Afbeelding 5" descr="create-pull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reate-pull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853" cy="221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7A67BA3A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6A962" w14:textId="23B854C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Geef uw pull-</w:t>
            </w:r>
            <w:proofErr w:type="spellStart"/>
            <w:r w:rsidR="00667C4E"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een titel en schrijf een korte beschrijving van uw wijzigingen.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CC754" w14:textId="162B297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07E04903" wp14:editId="7ADF6E0F">
                  <wp:extent cx="4313555" cy="3073028"/>
                  <wp:effectExtent l="0" t="0" r="0" b="0"/>
                  <wp:docPr id="4" name="Afbeelding 4" descr="pr-vorm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-vorm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9226" cy="3091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045AB" w14:textId="2DCBBFDA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Wanneer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klaar bent met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bericht, klik</w:t>
      </w:r>
      <w:r w:rsidR="008E486A">
        <w:rPr>
          <w:rFonts w:ascii="Helvetica" w:hAnsi="Helvetica" w:cs="Helvetica"/>
          <w:color w:val="444444"/>
          <w:sz w:val="27"/>
          <w:szCs w:val="27"/>
        </w:rPr>
        <w:t xml:space="preserve"> je</w:t>
      </w:r>
      <w:r>
        <w:rPr>
          <w:rFonts w:ascii="Helvetica" w:hAnsi="Helvetica" w:cs="Helvetica"/>
          <w:color w:val="444444"/>
          <w:sz w:val="27"/>
          <w:szCs w:val="27"/>
        </w:rPr>
        <w:t xml:space="preserve"> op </w:t>
      </w:r>
      <w:r w:rsidR="008E486A">
        <w:rPr>
          <w:rFonts w:ascii="Helvetica" w:hAnsi="Helvetica" w:cs="Helvetica"/>
          <w:color w:val="444444"/>
          <w:sz w:val="27"/>
          <w:szCs w:val="27"/>
        </w:rPr>
        <w:t>‘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create</w:t>
      </w:r>
      <w:proofErr w:type="spellEnd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 xml:space="preserve"> pull 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 w:rsidR="008E486A">
        <w:rPr>
          <w:rFonts w:ascii="Helvetica" w:hAnsi="Helvetica" w:cs="Helvetica"/>
          <w:color w:val="444444"/>
          <w:sz w:val="27"/>
          <w:szCs w:val="27"/>
        </w:rPr>
        <w:t>’</w:t>
      </w:r>
    </w:p>
    <w:p w14:paraId="7C8BE615" w14:textId="1E06B64E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28C9FC9" w14:textId="67DAA680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4A327D74" w14:textId="0E03ACC7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3E07F568" w14:textId="525E6994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72D831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D213598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2EE5F06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026330B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EC8D84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5159E69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0F9D8C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DE022E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4369CA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CD32570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AEA29A1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B84850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0C54F6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567C0E3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8A1D87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1C7DB74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909176F" w14:textId="53FB10FF" w:rsidR="0006125F" w:rsidRPr="0006125F" w:rsidRDefault="007800A2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Cs w:val="0"/>
          <w:color w:val="444444"/>
          <w:sz w:val="27"/>
          <w:szCs w:val="27"/>
        </w:rPr>
      </w:pPr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Uw Pull </w:t>
      </w:r>
      <w:proofErr w:type="spellStart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request</w:t>
      </w:r>
      <w:proofErr w:type="spellEnd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 samenvoegen</w:t>
      </w:r>
      <w:r w:rsidR="00FE5000"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:</w:t>
      </w:r>
      <w:r w:rsidR="00FE5000" w:rsidRPr="00FE5000">
        <w:rPr>
          <w:rFonts w:ascii="Helvetica" w:hAnsi="Helvetica" w:cs="Helvetica"/>
          <w:bCs w:val="0"/>
          <w:color w:val="444444"/>
          <w:sz w:val="27"/>
          <w:szCs w:val="27"/>
        </w:rPr>
        <w:t xml:space="preserve"> </w:t>
      </w:r>
    </w:p>
    <w:p w14:paraId="1CD4E16E" w14:textId="17E45D8D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Autospacing="1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 de groene knop </w:t>
      </w:r>
      <w:r w:rsidR="00645A4F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proofErr w:type="spellStart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>merge</w:t>
      </w:r>
      <w:proofErr w:type="spellEnd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 xml:space="preserve"> </w:t>
      </w:r>
      <w:proofErr w:type="spellStart"/>
      <w:r w:rsidR="00FE5000" w:rsidRPr="00645A4F">
        <w:rPr>
          <w:rFonts w:ascii="Helvetica" w:hAnsi="Helvetica" w:cs="Helvetica"/>
          <w:b/>
          <w:color w:val="444444"/>
          <w:sz w:val="27"/>
          <w:szCs w:val="27"/>
        </w:rPr>
        <w:t>Request</w:t>
      </w:r>
      <w:proofErr w:type="spellEnd"/>
      <w:r w:rsidR="00645A4F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 xml:space="preserve"> om de wijzigingen samen te voegen </w:t>
      </w:r>
      <w:r w:rsidRPr="0006125F">
        <w:rPr>
          <w:rFonts w:ascii="Courier New" w:hAnsi="Courier New" w:cs="Courier New"/>
          <w:bCs w:val="0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.</w:t>
      </w:r>
    </w:p>
    <w:p w14:paraId="2DD90637" w14:textId="414E6C74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 </w:t>
      </w:r>
      <w:r w:rsidR="002D258A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r w:rsidRPr="0006125F">
        <w:rPr>
          <w:rFonts w:ascii="Helvetica" w:hAnsi="Helvetica" w:cs="Helvetica"/>
          <w:b/>
          <w:color w:val="444444"/>
          <w:sz w:val="27"/>
          <w:szCs w:val="27"/>
        </w:rPr>
        <w:t>Samenvoegen bevestigen</w:t>
      </w:r>
      <w:r w:rsidR="002D258A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.</w:t>
      </w:r>
    </w:p>
    <w:p w14:paraId="79D029DE" w14:textId="30DD8EBA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Ga je gang en verwijder de tak, omdat de wijzigingen zijn opgenomen, met de </w:t>
      </w:r>
      <w:r w:rsidRPr="0006125F">
        <w:rPr>
          <w:rFonts w:ascii="Helvetica" w:hAnsi="Helvetica" w:cs="Helvetica"/>
          <w:color w:val="444444"/>
          <w:sz w:val="27"/>
          <w:szCs w:val="27"/>
        </w:rPr>
        <w:t>knop</w:t>
      </w:r>
      <w:r w:rsidR="00CF439C">
        <w:rPr>
          <w:rFonts w:ascii="Helvetica" w:hAnsi="Helvetica" w:cs="Helvetica"/>
          <w:b/>
          <w:color w:val="444444"/>
          <w:sz w:val="27"/>
          <w:szCs w:val="27"/>
        </w:rPr>
        <w:t xml:space="preserve"> ‘delete </w:t>
      </w:r>
      <w:proofErr w:type="spellStart"/>
      <w:r w:rsidR="00CF439C">
        <w:rPr>
          <w:rFonts w:ascii="Helvetica" w:hAnsi="Helvetica" w:cs="Helvetica"/>
          <w:b/>
          <w:color w:val="444444"/>
          <w:sz w:val="27"/>
          <w:szCs w:val="27"/>
        </w:rPr>
        <w:t>branch</w:t>
      </w:r>
      <w:proofErr w:type="spellEnd"/>
      <w:r w:rsidR="00CF439C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in het paarse vak.</w:t>
      </w:r>
    </w:p>
    <w:p w14:paraId="41E32B33" w14:textId="7CDA8D4C" w:rsidR="0006125F" w:rsidRPr="0006125F" w:rsidRDefault="0006125F" w:rsidP="0006125F">
      <w:pPr>
        <w:shd w:val="clear" w:color="auto" w:fill="FFFFFF"/>
        <w:autoSpaceDE/>
        <w:autoSpaceDN/>
        <w:adjustRightInd/>
        <w:spacing w:before="225" w:after="225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6D7ABB84" wp14:editId="49527EE2">
            <wp:extent cx="5760720" cy="1102360"/>
            <wp:effectExtent l="0" t="0" r="0" b="2540"/>
            <wp:docPr id="12" name="Afbeelding 1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r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</w:t>
      </w: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1878B01D" wp14:editId="1326C3F7">
            <wp:extent cx="5760720" cy="693420"/>
            <wp:effectExtent l="0" t="0" r="0" b="0"/>
            <wp:docPr id="11" name="Afbeelding 11" descr="verwijde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wijder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33A5" w14:textId="6DB6CA39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878EF76" w14:textId="77777777" w:rsidR="00215598" w:rsidRDefault="0021559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D49F809" w14:textId="19BD791E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4DC3384" w14:textId="13827E6A" w:rsidR="004F697E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103866A0" w14:textId="5EC5D1DA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66108E35" w14:textId="505F99F4" w:rsidR="0092431C" w:rsidRPr="0080181D" w:rsidRDefault="00695439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>E</w:t>
      </w:r>
      <w:r w:rsidR="0080181D">
        <w:rPr>
          <w:rFonts w:ascii="Helvetica" w:hAnsi="Helvetica" w:cs="Helvetica"/>
          <w:color w:val="444444"/>
          <w:sz w:val="28"/>
          <w:szCs w:val="28"/>
        </w:rPr>
        <w:t>en issue in GitHub is een probleem/</w:t>
      </w:r>
      <w:r w:rsidR="00F6205A">
        <w:rPr>
          <w:rFonts w:ascii="Helvetica" w:hAnsi="Helvetica" w:cs="Helvetica"/>
          <w:color w:val="444444"/>
          <w:sz w:val="28"/>
          <w:szCs w:val="28"/>
        </w:rPr>
        <w:t>mededeling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F6205A">
        <w:rPr>
          <w:rFonts w:ascii="Helvetica" w:hAnsi="Helvetica" w:cs="Helvetica"/>
          <w:color w:val="444444"/>
          <w:sz w:val="28"/>
          <w:szCs w:val="28"/>
        </w:rPr>
        <w:t>die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gemeld kan worden</w:t>
      </w:r>
      <w:r w:rsidR="00F6205A">
        <w:rPr>
          <w:rFonts w:ascii="Helvetica" w:hAnsi="Helvetica" w:cs="Helvetica"/>
          <w:color w:val="444444"/>
          <w:sz w:val="28"/>
          <w:szCs w:val="28"/>
        </w:rPr>
        <w:t xml:space="preserve"> in de </w:t>
      </w:r>
      <w:proofErr w:type="spellStart"/>
      <w:r w:rsidR="00F6205A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F6205A">
        <w:rPr>
          <w:rFonts w:ascii="Helvetica" w:hAnsi="Helvetica" w:cs="Helvetica"/>
          <w:color w:val="444444"/>
          <w:sz w:val="28"/>
          <w:szCs w:val="28"/>
        </w:rPr>
        <w:t xml:space="preserve"> </w:t>
      </w:r>
    </w:p>
    <w:p w14:paraId="7A782C0D" w14:textId="6F3EF55E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5D5800B9" w14:textId="77777777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9B05DDB" w14:textId="77777777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2FDFF91E" w14:textId="3E64C92B" w:rsidR="00314603" w:rsidRPr="00314603" w:rsidRDefault="00314603" w:rsidP="00314603">
      <w:pPr>
        <w:rPr>
          <w:rFonts w:cs="Arial"/>
        </w:rPr>
      </w:pPr>
    </w:p>
    <w:p w14:paraId="3B864539" w14:textId="291A63F1" w:rsidR="00314603" w:rsidRPr="00314603" w:rsidRDefault="00314603" w:rsidP="00314603">
      <w:pPr>
        <w:rPr>
          <w:rFonts w:cs="Arial"/>
        </w:rPr>
      </w:pPr>
    </w:p>
    <w:p w14:paraId="7478CBEB" w14:textId="5933FF7D" w:rsidR="00314603" w:rsidRPr="00314603" w:rsidRDefault="00314603" w:rsidP="00314603">
      <w:pPr>
        <w:rPr>
          <w:rFonts w:cs="Arial"/>
        </w:rPr>
      </w:pPr>
    </w:p>
    <w:p w14:paraId="3ADD47D6" w14:textId="5619A605" w:rsidR="00314603" w:rsidRPr="00314603" w:rsidRDefault="00314603" w:rsidP="00314603">
      <w:pPr>
        <w:rPr>
          <w:rFonts w:cs="Arial"/>
        </w:rPr>
      </w:pPr>
    </w:p>
    <w:p w14:paraId="31030062" w14:textId="5B327F06" w:rsidR="00314603" w:rsidRPr="00314603" w:rsidRDefault="00314603" w:rsidP="00314603">
      <w:pPr>
        <w:rPr>
          <w:rFonts w:cs="Arial"/>
        </w:rPr>
      </w:pPr>
    </w:p>
    <w:p w14:paraId="3B3FF7B3" w14:textId="200E64CC" w:rsidR="00314603" w:rsidRPr="00314603" w:rsidRDefault="00314603" w:rsidP="00314603">
      <w:pPr>
        <w:rPr>
          <w:rFonts w:cs="Arial"/>
        </w:rPr>
      </w:pPr>
    </w:p>
    <w:p w14:paraId="633DA69F" w14:textId="4F2E0AA9" w:rsidR="00314603" w:rsidRPr="00314603" w:rsidRDefault="00314603" w:rsidP="00314603">
      <w:pPr>
        <w:rPr>
          <w:rFonts w:cs="Arial"/>
        </w:rPr>
      </w:pPr>
    </w:p>
    <w:p w14:paraId="5A550561" w14:textId="23C331B3" w:rsidR="009E26BC" w:rsidRDefault="009E26BC">
      <w:pPr>
        <w:autoSpaceDE/>
        <w:autoSpaceDN/>
        <w:adjustRightInd/>
        <w:rPr>
          <w:rFonts w:cs="Arial"/>
        </w:rPr>
      </w:pPr>
      <w:bookmarkStart w:id="0" w:name="_GoBack"/>
      <w:bookmarkEnd w:id="0"/>
    </w:p>
    <w:sectPr w:rsidR="009E26BC">
      <w:headerReference w:type="default" r:id="rId27"/>
      <w:footerReference w:type="default" r:id="rId28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F4774" w14:textId="77777777" w:rsidR="00A10D24" w:rsidRDefault="00A10D24" w:rsidP="00AB494A">
      <w:r>
        <w:separator/>
      </w:r>
    </w:p>
  </w:endnote>
  <w:endnote w:type="continuationSeparator" w:id="0">
    <w:p w14:paraId="0AAFEFAF" w14:textId="77777777" w:rsidR="00A10D24" w:rsidRDefault="00A10D24" w:rsidP="00AB4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D290F" w14:textId="77777777" w:rsidR="009B708B" w:rsidRPr="0022527D" w:rsidRDefault="009B708B" w:rsidP="00CD05FD">
    <w:pPr>
      <w:pStyle w:val="Voettekst"/>
      <w:rPr>
        <w:lang w:val="en-GB"/>
      </w:rPr>
    </w:pPr>
    <w:r>
      <w:rPr>
        <w:rFonts w:ascii="Trebuchet MS" w:hAnsi="Trebuchet MS"/>
        <w:noProof/>
        <w:color w:val="FFFFFF"/>
        <w:sz w:val="16"/>
        <w:szCs w:val="16"/>
      </w:rPr>
      <w:drawing>
        <wp:anchor distT="0" distB="0" distL="114300" distR="114300" simplePos="0" relativeHeight="251658752" behindDoc="1" locked="0" layoutInCell="1" allowOverlap="1" wp14:anchorId="046C86AD" wp14:editId="527741BC">
          <wp:simplePos x="0" y="0"/>
          <wp:positionH relativeFrom="column">
            <wp:posOffset>-909320</wp:posOffset>
          </wp:positionH>
          <wp:positionV relativeFrom="paragraph">
            <wp:posOffset>-321310</wp:posOffset>
          </wp:positionV>
          <wp:extent cx="7559675" cy="920750"/>
          <wp:effectExtent l="0" t="0" r="3175" b="0"/>
          <wp:wrapNone/>
          <wp:docPr id="10" name="Afbeelding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31926" w14:textId="77777777" w:rsidR="00A10D24" w:rsidRDefault="00A10D24" w:rsidP="00AB494A">
      <w:r>
        <w:separator/>
      </w:r>
    </w:p>
  </w:footnote>
  <w:footnote w:type="continuationSeparator" w:id="0">
    <w:p w14:paraId="7DD32B18" w14:textId="77777777" w:rsidR="00A10D24" w:rsidRDefault="00A10D24" w:rsidP="00AB4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F2B9B" w14:textId="77777777" w:rsidR="009B708B" w:rsidRDefault="009B708B">
    <w:pPr>
      <w:pStyle w:val="Kopteks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27CC1BDB" wp14:editId="5C557719">
          <wp:simplePos x="0" y="0"/>
          <wp:positionH relativeFrom="margin">
            <wp:posOffset>-897890</wp:posOffset>
          </wp:positionH>
          <wp:positionV relativeFrom="paragraph">
            <wp:posOffset>-454025</wp:posOffset>
          </wp:positionV>
          <wp:extent cx="2762250" cy="893445"/>
          <wp:effectExtent l="0" t="0" r="0" b="1905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935" distR="114935" simplePos="0" relativeHeight="251656704" behindDoc="1" locked="0" layoutInCell="1" allowOverlap="1" wp14:anchorId="55C6F26A" wp14:editId="4C4EC1C5">
              <wp:simplePos x="0" y="0"/>
              <wp:positionH relativeFrom="page">
                <wp:posOffset>6729730</wp:posOffset>
              </wp:positionH>
              <wp:positionV relativeFrom="page">
                <wp:posOffset>4898390</wp:posOffset>
              </wp:positionV>
              <wp:extent cx="750570" cy="883920"/>
              <wp:effectExtent l="0" t="254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0570" cy="883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1AD8D" w14:textId="77777777" w:rsidR="009B708B" w:rsidRPr="00BB7993" w:rsidRDefault="009B708B" w:rsidP="00FE45A5">
                          <w:pPr>
                            <w:jc w:val="center"/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</w:pP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instrText xml:space="preserve"> PAGE </w:instrTex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A6A6A6"/>
                              <w:sz w:val="36"/>
                              <w:szCs w:val="36"/>
                            </w:rPr>
                            <w:t>3</w: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6F26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9.9pt;margin-top:385.7pt;width:59.1pt;height:69.6pt;z-index:-25165977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" stroked="f">
              <v:textbox inset="0,0,0,0">
                <w:txbxContent>
                  <w:p w14:paraId="4421AD8D" w14:textId="77777777" w:rsidR="009B708B" w:rsidRPr="00BB7993" w:rsidRDefault="009B708B" w:rsidP="00FE45A5">
                    <w:pPr>
                      <w:jc w:val="center"/>
                      <w:rPr>
                        <w:b/>
                        <w:color w:val="A6A6A6"/>
                        <w:sz w:val="36"/>
                        <w:szCs w:val="36"/>
                      </w:rPr>
                    </w:pP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begin"/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instrText xml:space="preserve"> PAGE </w:instrTex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A6A6A6"/>
                        <w:sz w:val="36"/>
                        <w:szCs w:val="36"/>
                      </w:rPr>
                      <w:t>3</w: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3BEE9BF0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23862FC4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667C9D"/>
    <w:multiLevelType w:val="hybridMultilevel"/>
    <w:tmpl w:val="ACFA8CE6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82391"/>
    <w:multiLevelType w:val="hybridMultilevel"/>
    <w:tmpl w:val="4DBA37EC"/>
    <w:lvl w:ilvl="0" w:tplc="FFFFFFFF"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1684"/>
    <w:multiLevelType w:val="multilevel"/>
    <w:tmpl w:val="D5EC7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E5D01"/>
    <w:multiLevelType w:val="multilevel"/>
    <w:tmpl w:val="5E20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6B120C"/>
    <w:multiLevelType w:val="hybridMultilevel"/>
    <w:tmpl w:val="EEACF8B0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575B8"/>
    <w:multiLevelType w:val="hybridMultilevel"/>
    <w:tmpl w:val="8BCECE52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83415"/>
    <w:multiLevelType w:val="hybridMultilevel"/>
    <w:tmpl w:val="52EC9FA6"/>
    <w:lvl w:ilvl="0" w:tplc="423446E0">
      <w:start w:val="1"/>
      <w:numFmt w:val="decimal"/>
      <w:lvlText w:val="%1"/>
      <w:lvlJc w:val="left"/>
      <w:pPr>
        <w:ind w:left="795" w:hanging="435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121FB"/>
    <w:multiLevelType w:val="hybridMultilevel"/>
    <w:tmpl w:val="4F96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16F0D"/>
    <w:multiLevelType w:val="hybridMultilevel"/>
    <w:tmpl w:val="2AAA4A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8502A"/>
    <w:multiLevelType w:val="hybridMultilevel"/>
    <w:tmpl w:val="464E8FF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F12C0"/>
    <w:multiLevelType w:val="hybridMultilevel"/>
    <w:tmpl w:val="06065AE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52183"/>
    <w:multiLevelType w:val="hybridMultilevel"/>
    <w:tmpl w:val="A30ECF4A"/>
    <w:lvl w:ilvl="0" w:tplc="CD3CEF02">
      <w:numFmt w:val="bullet"/>
      <w:lvlText w:val="-"/>
      <w:lvlJc w:val="left"/>
      <w:pPr>
        <w:ind w:left="502" w:hanging="360"/>
      </w:pPr>
      <w:rPr>
        <w:rFonts w:ascii="Arial" w:hAnsi="Arial" w:hint="default"/>
      </w:rPr>
    </w:lvl>
    <w:lvl w:ilvl="1" w:tplc="DAD81CBC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D1CAE2D2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5BA76B4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742409D0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F0080E50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84C4E590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551A57F4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B87AA466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41B17186"/>
    <w:multiLevelType w:val="hybridMultilevel"/>
    <w:tmpl w:val="CD32922E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56DDE"/>
    <w:multiLevelType w:val="hybridMultilevel"/>
    <w:tmpl w:val="4BB4AC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79126D"/>
    <w:multiLevelType w:val="hybridMultilevel"/>
    <w:tmpl w:val="0638EC4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57B9B"/>
    <w:multiLevelType w:val="hybridMultilevel"/>
    <w:tmpl w:val="7C38E008"/>
    <w:lvl w:ilvl="0" w:tplc="3F04E4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A4F9E"/>
    <w:multiLevelType w:val="multilevel"/>
    <w:tmpl w:val="5448AF8A"/>
    <w:lvl w:ilvl="0">
      <w:start w:val="1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7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F7041E"/>
    <w:multiLevelType w:val="hybridMultilevel"/>
    <w:tmpl w:val="323686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83B1B"/>
    <w:multiLevelType w:val="hybridMultilevel"/>
    <w:tmpl w:val="7752F0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B268C"/>
    <w:multiLevelType w:val="hybridMultilevel"/>
    <w:tmpl w:val="5D6C6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D4C02"/>
    <w:multiLevelType w:val="hybridMultilevel"/>
    <w:tmpl w:val="1E609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66B72"/>
    <w:multiLevelType w:val="hybridMultilevel"/>
    <w:tmpl w:val="A3C2D0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569FF"/>
    <w:multiLevelType w:val="hybridMultilevel"/>
    <w:tmpl w:val="ADD08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CD3"/>
    <w:multiLevelType w:val="hybridMultilevel"/>
    <w:tmpl w:val="1A5475A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741FE"/>
    <w:multiLevelType w:val="hybridMultilevel"/>
    <w:tmpl w:val="FA506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7"/>
  </w:num>
  <w:num w:numId="5">
    <w:abstractNumId w:val="18"/>
  </w:num>
  <w:num w:numId="6">
    <w:abstractNumId w:val="17"/>
  </w:num>
  <w:num w:numId="7">
    <w:abstractNumId w:val="24"/>
  </w:num>
  <w:num w:numId="8">
    <w:abstractNumId w:val="22"/>
  </w:num>
  <w:num w:numId="9">
    <w:abstractNumId w:val="21"/>
  </w:num>
  <w:num w:numId="10">
    <w:abstractNumId w:val="9"/>
  </w:num>
  <w:num w:numId="11">
    <w:abstractNumId w:val="15"/>
  </w:num>
  <w:num w:numId="12">
    <w:abstractNumId w:val="6"/>
  </w:num>
  <w:num w:numId="13">
    <w:abstractNumId w:val="2"/>
  </w:num>
  <w:num w:numId="14">
    <w:abstractNumId w:val="8"/>
  </w:num>
  <w:num w:numId="15">
    <w:abstractNumId w:val="3"/>
  </w:num>
  <w:num w:numId="16">
    <w:abstractNumId w:val="19"/>
  </w:num>
  <w:num w:numId="17">
    <w:abstractNumId w:val="20"/>
  </w:num>
  <w:num w:numId="18">
    <w:abstractNumId w:val="14"/>
  </w:num>
  <w:num w:numId="19">
    <w:abstractNumId w:val="16"/>
  </w:num>
  <w:num w:numId="20">
    <w:abstractNumId w:val="11"/>
  </w:num>
  <w:num w:numId="21">
    <w:abstractNumId w:val="12"/>
  </w:num>
  <w:num w:numId="22">
    <w:abstractNumId w:val="26"/>
  </w:num>
  <w:num w:numId="23">
    <w:abstractNumId w:val="23"/>
  </w:num>
  <w:num w:numId="24">
    <w:abstractNumId w:val="10"/>
  </w:num>
  <w:num w:numId="25">
    <w:abstractNumId w:val="4"/>
  </w:num>
  <w:num w:numId="26">
    <w:abstractNumId w:val="5"/>
  </w:num>
  <w:num w:numId="27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activeWritingStyle w:appName="MSWord" w:lang="en-US" w:vendorID="64" w:dllVersion="4096" w:nlCheck="1" w:checkStyle="0"/>
  <w:activeWritingStyle w:appName="MSWord" w:lang="nl-NL" w:vendorID="64" w:dllVersion="4096" w:nlCheck="1" w:checkStyle="0"/>
  <w:activeWritingStyle w:appName="MSWord" w:lang="en-GB" w:vendorID="64" w:dllVersion="4096" w:nlCheck="1" w:checkStyle="0"/>
  <w:proofState w:spelling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B2F"/>
    <w:rsid w:val="0001595F"/>
    <w:rsid w:val="000175FB"/>
    <w:rsid w:val="000224D3"/>
    <w:rsid w:val="0002539F"/>
    <w:rsid w:val="0003140B"/>
    <w:rsid w:val="000322A7"/>
    <w:rsid w:val="00035B52"/>
    <w:rsid w:val="00047CD3"/>
    <w:rsid w:val="000503C0"/>
    <w:rsid w:val="00050C2E"/>
    <w:rsid w:val="00052A40"/>
    <w:rsid w:val="00054EAB"/>
    <w:rsid w:val="0005760E"/>
    <w:rsid w:val="0006125F"/>
    <w:rsid w:val="000622D8"/>
    <w:rsid w:val="00065854"/>
    <w:rsid w:val="000704C8"/>
    <w:rsid w:val="0007213B"/>
    <w:rsid w:val="000755AF"/>
    <w:rsid w:val="00075B2F"/>
    <w:rsid w:val="00080564"/>
    <w:rsid w:val="00080CCB"/>
    <w:rsid w:val="0008142C"/>
    <w:rsid w:val="000900A5"/>
    <w:rsid w:val="00090B79"/>
    <w:rsid w:val="000A1335"/>
    <w:rsid w:val="000A1E95"/>
    <w:rsid w:val="000B76EB"/>
    <w:rsid w:val="000C4AB6"/>
    <w:rsid w:val="000C56A7"/>
    <w:rsid w:val="000E0D3C"/>
    <w:rsid w:val="000E1188"/>
    <w:rsid w:val="000E5D82"/>
    <w:rsid w:val="000F456D"/>
    <w:rsid w:val="000F4DA1"/>
    <w:rsid w:val="000F7585"/>
    <w:rsid w:val="001064E8"/>
    <w:rsid w:val="001116A2"/>
    <w:rsid w:val="00112093"/>
    <w:rsid w:val="001139BB"/>
    <w:rsid w:val="0011578A"/>
    <w:rsid w:val="00134636"/>
    <w:rsid w:val="00134E70"/>
    <w:rsid w:val="00137B75"/>
    <w:rsid w:val="001413C4"/>
    <w:rsid w:val="001418D7"/>
    <w:rsid w:val="00144CB3"/>
    <w:rsid w:val="001527B5"/>
    <w:rsid w:val="0015643E"/>
    <w:rsid w:val="00156C14"/>
    <w:rsid w:val="00170A13"/>
    <w:rsid w:val="001721FA"/>
    <w:rsid w:val="00182930"/>
    <w:rsid w:val="001921A5"/>
    <w:rsid w:val="0019266A"/>
    <w:rsid w:val="00197C27"/>
    <w:rsid w:val="001A0371"/>
    <w:rsid w:val="001A63B0"/>
    <w:rsid w:val="001B75E5"/>
    <w:rsid w:val="001D191D"/>
    <w:rsid w:val="001D20A4"/>
    <w:rsid w:val="001D2E31"/>
    <w:rsid w:val="001E5502"/>
    <w:rsid w:val="001F6FDC"/>
    <w:rsid w:val="00201191"/>
    <w:rsid w:val="00210591"/>
    <w:rsid w:val="002111B2"/>
    <w:rsid w:val="00211685"/>
    <w:rsid w:val="0021172D"/>
    <w:rsid w:val="00214007"/>
    <w:rsid w:val="00215598"/>
    <w:rsid w:val="0022527D"/>
    <w:rsid w:val="00225954"/>
    <w:rsid w:val="00226E55"/>
    <w:rsid w:val="002278FD"/>
    <w:rsid w:val="00227B6D"/>
    <w:rsid w:val="00232D41"/>
    <w:rsid w:val="0024793B"/>
    <w:rsid w:val="00256394"/>
    <w:rsid w:val="002567D2"/>
    <w:rsid w:val="00260593"/>
    <w:rsid w:val="00262522"/>
    <w:rsid w:val="0026534C"/>
    <w:rsid w:val="00266649"/>
    <w:rsid w:val="00270CFE"/>
    <w:rsid w:val="00271B16"/>
    <w:rsid w:val="00280CBB"/>
    <w:rsid w:val="0028799D"/>
    <w:rsid w:val="00293FE5"/>
    <w:rsid w:val="00294688"/>
    <w:rsid w:val="002A077B"/>
    <w:rsid w:val="002B1413"/>
    <w:rsid w:val="002C7825"/>
    <w:rsid w:val="002D258A"/>
    <w:rsid w:val="002E5654"/>
    <w:rsid w:val="002F6340"/>
    <w:rsid w:val="003040FA"/>
    <w:rsid w:val="00314603"/>
    <w:rsid w:val="0032296D"/>
    <w:rsid w:val="00327B27"/>
    <w:rsid w:val="00350B39"/>
    <w:rsid w:val="00352753"/>
    <w:rsid w:val="00355A03"/>
    <w:rsid w:val="003627CA"/>
    <w:rsid w:val="0036671F"/>
    <w:rsid w:val="00372665"/>
    <w:rsid w:val="00380994"/>
    <w:rsid w:val="00391411"/>
    <w:rsid w:val="003A0141"/>
    <w:rsid w:val="003A0847"/>
    <w:rsid w:val="003B0865"/>
    <w:rsid w:val="003B64C0"/>
    <w:rsid w:val="003B6CE6"/>
    <w:rsid w:val="003D4BEC"/>
    <w:rsid w:val="003E3BC3"/>
    <w:rsid w:val="003E4F5F"/>
    <w:rsid w:val="00404F78"/>
    <w:rsid w:val="00411FC0"/>
    <w:rsid w:val="00412178"/>
    <w:rsid w:val="00413EE5"/>
    <w:rsid w:val="0043527F"/>
    <w:rsid w:val="00444C58"/>
    <w:rsid w:val="00446323"/>
    <w:rsid w:val="00452998"/>
    <w:rsid w:val="00453D06"/>
    <w:rsid w:val="00463C7B"/>
    <w:rsid w:val="00464AE9"/>
    <w:rsid w:val="004677DB"/>
    <w:rsid w:val="00482494"/>
    <w:rsid w:val="00486FFE"/>
    <w:rsid w:val="00487B33"/>
    <w:rsid w:val="00493073"/>
    <w:rsid w:val="004B0C90"/>
    <w:rsid w:val="004B42F7"/>
    <w:rsid w:val="004C5AB4"/>
    <w:rsid w:val="004C7050"/>
    <w:rsid w:val="004D0690"/>
    <w:rsid w:val="004D4FE1"/>
    <w:rsid w:val="004D6210"/>
    <w:rsid w:val="004E618E"/>
    <w:rsid w:val="004F4BE6"/>
    <w:rsid w:val="004F697E"/>
    <w:rsid w:val="00507F2F"/>
    <w:rsid w:val="00516873"/>
    <w:rsid w:val="00520D65"/>
    <w:rsid w:val="00532B12"/>
    <w:rsid w:val="0053551E"/>
    <w:rsid w:val="0054205B"/>
    <w:rsid w:val="00543214"/>
    <w:rsid w:val="00554A0B"/>
    <w:rsid w:val="00563A82"/>
    <w:rsid w:val="00565597"/>
    <w:rsid w:val="005703CB"/>
    <w:rsid w:val="00571EF9"/>
    <w:rsid w:val="00577DBD"/>
    <w:rsid w:val="00596402"/>
    <w:rsid w:val="005A4BAC"/>
    <w:rsid w:val="005A65A5"/>
    <w:rsid w:val="005A678B"/>
    <w:rsid w:val="005B2E02"/>
    <w:rsid w:val="005C5CB6"/>
    <w:rsid w:val="005D656B"/>
    <w:rsid w:val="005F1544"/>
    <w:rsid w:val="005F4FFC"/>
    <w:rsid w:val="005F5F38"/>
    <w:rsid w:val="005F70F0"/>
    <w:rsid w:val="006039C1"/>
    <w:rsid w:val="006330B5"/>
    <w:rsid w:val="006379BC"/>
    <w:rsid w:val="00637C4D"/>
    <w:rsid w:val="00645A4F"/>
    <w:rsid w:val="006629FF"/>
    <w:rsid w:val="0066448B"/>
    <w:rsid w:val="00667C4E"/>
    <w:rsid w:val="006747AF"/>
    <w:rsid w:val="00680483"/>
    <w:rsid w:val="0069146B"/>
    <w:rsid w:val="00692101"/>
    <w:rsid w:val="0069357E"/>
    <w:rsid w:val="00695439"/>
    <w:rsid w:val="006965AE"/>
    <w:rsid w:val="006A1317"/>
    <w:rsid w:val="006A5402"/>
    <w:rsid w:val="006A730F"/>
    <w:rsid w:val="006A7B52"/>
    <w:rsid w:val="006B4E78"/>
    <w:rsid w:val="006B6AE0"/>
    <w:rsid w:val="006C579A"/>
    <w:rsid w:val="006D4CF5"/>
    <w:rsid w:val="006E1382"/>
    <w:rsid w:val="006E3261"/>
    <w:rsid w:val="006F1282"/>
    <w:rsid w:val="006F42E3"/>
    <w:rsid w:val="006F79A2"/>
    <w:rsid w:val="00716DB1"/>
    <w:rsid w:val="00721931"/>
    <w:rsid w:val="007272D3"/>
    <w:rsid w:val="0072769A"/>
    <w:rsid w:val="00735BF4"/>
    <w:rsid w:val="00744654"/>
    <w:rsid w:val="00745213"/>
    <w:rsid w:val="00745AE5"/>
    <w:rsid w:val="00751D62"/>
    <w:rsid w:val="0075349F"/>
    <w:rsid w:val="00754B48"/>
    <w:rsid w:val="007574D0"/>
    <w:rsid w:val="00762894"/>
    <w:rsid w:val="007654CB"/>
    <w:rsid w:val="00772158"/>
    <w:rsid w:val="00776404"/>
    <w:rsid w:val="007776E0"/>
    <w:rsid w:val="007800A2"/>
    <w:rsid w:val="00795A0C"/>
    <w:rsid w:val="0079659F"/>
    <w:rsid w:val="007A7384"/>
    <w:rsid w:val="007B272E"/>
    <w:rsid w:val="007B2C87"/>
    <w:rsid w:val="007E36D5"/>
    <w:rsid w:val="007E5F8B"/>
    <w:rsid w:val="007E7C92"/>
    <w:rsid w:val="007F7892"/>
    <w:rsid w:val="0080181D"/>
    <w:rsid w:val="0080318A"/>
    <w:rsid w:val="00803B82"/>
    <w:rsid w:val="00806C5E"/>
    <w:rsid w:val="00815D93"/>
    <w:rsid w:val="00820BF1"/>
    <w:rsid w:val="00820C19"/>
    <w:rsid w:val="00823310"/>
    <w:rsid w:val="00823B30"/>
    <w:rsid w:val="0083782C"/>
    <w:rsid w:val="00842BA3"/>
    <w:rsid w:val="008450E8"/>
    <w:rsid w:val="008454DE"/>
    <w:rsid w:val="00862F90"/>
    <w:rsid w:val="008A2368"/>
    <w:rsid w:val="008A48C0"/>
    <w:rsid w:val="008B2552"/>
    <w:rsid w:val="008C5F62"/>
    <w:rsid w:val="008E486A"/>
    <w:rsid w:val="008F7457"/>
    <w:rsid w:val="00910309"/>
    <w:rsid w:val="00914509"/>
    <w:rsid w:val="009227DE"/>
    <w:rsid w:val="0092431C"/>
    <w:rsid w:val="00924642"/>
    <w:rsid w:val="00932F8D"/>
    <w:rsid w:val="00935849"/>
    <w:rsid w:val="009514E3"/>
    <w:rsid w:val="00951502"/>
    <w:rsid w:val="00952625"/>
    <w:rsid w:val="00952953"/>
    <w:rsid w:val="0095429A"/>
    <w:rsid w:val="00954BCA"/>
    <w:rsid w:val="00960A33"/>
    <w:rsid w:val="009644B0"/>
    <w:rsid w:val="00971FFE"/>
    <w:rsid w:val="009740E7"/>
    <w:rsid w:val="00991A28"/>
    <w:rsid w:val="009A521F"/>
    <w:rsid w:val="009B35ED"/>
    <w:rsid w:val="009B5CE9"/>
    <w:rsid w:val="009B5E82"/>
    <w:rsid w:val="009B69E3"/>
    <w:rsid w:val="009B708B"/>
    <w:rsid w:val="009C124E"/>
    <w:rsid w:val="009D2244"/>
    <w:rsid w:val="009D3439"/>
    <w:rsid w:val="009D56AF"/>
    <w:rsid w:val="009D6ACC"/>
    <w:rsid w:val="009E10D3"/>
    <w:rsid w:val="009E26BC"/>
    <w:rsid w:val="009E4559"/>
    <w:rsid w:val="009F4719"/>
    <w:rsid w:val="009F4E8D"/>
    <w:rsid w:val="00A01C4A"/>
    <w:rsid w:val="00A01DC9"/>
    <w:rsid w:val="00A104F4"/>
    <w:rsid w:val="00A10D24"/>
    <w:rsid w:val="00A224D2"/>
    <w:rsid w:val="00A332CF"/>
    <w:rsid w:val="00A35CEF"/>
    <w:rsid w:val="00A419E4"/>
    <w:rsid w:val="00A41F38"/>
    <w:rsid w:val="00A43D7D"/>
    <w:rsid w:val="00A44F8D"/>
    <w:rsid w:val="00A476B2"/>
    <w:rsid w:val="00A51EB3"/>
    <w:rsid w:val="00A56EF8"/>
    <w:rsid w:val="00A57E04"/>
    <w:rsid w:val="00A64F22"/>
    <w:rsid w:val="00A677E6"/>
    <w:rsid w:val="00A70FB7"/>
    <w:rsid w:val="00A96F9C"/>
    <w:rsid w:val="00AA3CC0"/>
    <w:rsid w:val="00AB494A"/>
    <w:rsid w:val="00AB5ABA"/>
    <w:rsid w:val="00AB7AB5"/>
    <w:rsid w:val="00AD3F93"/>
    <w:rsid w:val="00AE698E"/>
    <w:rsid w:val="00AF11E7"/>
    <w:rsid w:val="00B02B41"/>
    <w:rsid w:val="00B051B7"/>
    <w:rsid w:val="00B22F21"/>
    <w:rsid w:val="00B378BA"/>
    <w:rsid w:val="00B43D46"/>
    <w:rsid w:val="00B51AF7"/>
    <w:rsid w:val="00B56354"/>
    <w:rsid w:val="00B676FE"/>
    <w:rsid w:val="00B74679"/>
    <w:rsid w:val="00B82A57"/>
    <w:rsid w:val="00B86FAD"/>
    <w:rsid w:val="00B919DF"/>
    <w:rsid w:val="00BA3E0C"/>
    <w:rsid w:val="00BA7C88"/>
    <w:rsid w:val="00BB024B"/>
    <w:rsid w:val="00BB04A7"/>
    <w:rsid w:val="00BC3DE5"/>
    <w:rsid w:val="00BE68B5"/>
    <w:rsid w:val="00BF4A44"/>
    <w:rsid w:val="00C00787"/>
    <w:rsid w:val="00C01DDC"/>
    <w:rsid w:val="00C02274"/>
    <w:rsid w:val="00C22021"/>
    <w:rsid w:val="00C26407"/>
    <w:rsid w:val="00C267F3"/>
    <w:rsid w:val="00C41B53"/>
    <w:rsid w:val="00C62F48"/>
    <w:rsid w:val="00C64394"/>
    <w:rsid w:val="00C71B32"/>
    <w:rsid w:val="00C8302E"/>
    <w:rsid w:val="00C856B0"/>
    <w:rsid w:val="00C940ED"/>
    <w:rsid w:val="00C957F3"/>
    <w:rsid w:val="00CA25C8"/>
    <w:rsid w:val="00CA26AE"/>
    <w:rsid w:val="00CA3776"/>
    <w:rsid w:val="00CA56C7"/>
    <w:rsid w:val="00CA7572"/>
    <w:rsid w:val="00CB407F"/>
    <w:rsid w:val="00CB609F"/>
    <w:rsid w:val="00CB6BC3"/>
    <w:rsid w:val="00CB7D73"/>
    <w:rsid w:val="00CC5D29"/>
    <w:rsid w:val="00CD05FD"/>
    <w:rsid w:val="00CD17F6"/>
    <w:rsid w:val="00CD6AC9"/>
    <w:rsid w:val="00CF439C"/>
    <w:rsid w:val="00CF4606"/>
    <w:rsid w:val="00D033D1"/>
    <w:rsid w:val="00D037BA"/>
    <w:rsid w:val="00D12719"/>
    <w:rsid w:val="00D21AA2"/>
    <w:rsid w:val="00D27953"/>
    <w:rsid w:val="00D27F09"/>
    <w:rsid w:val="00D308C4"/>
    <w:rsid w:val="00D34191"/>
    <w:rsid w:val="00D37D81"/>
    <w:rsid w:val="00D425C0"/>
    <w:rsid w:val="00D522CD"/>
    <w:rsid w:val="00D5696A"/>
    <w:rsid w:val="00D73EA8"/>
    <w:rsid w:val="00D76D2C"/>
    <w:rsid w:val="00D82F57"/>
    <w:rsid w:val="00D85A9E"/>
    <w:rsid w:val="00D91192"/>
    <w:rsid w:val="00D932AC"/>
    <w:rsid w:val="00D94A01"/>
    <w:rsid w:val="00D94F32"/>
    <w:rsid w:val="00DA0676"/>
    <w:rsid w:val="00DA4078"/>
    <w:rsid w:val="00DB2087"/>
    <w:rsid w:val="00DC1048"/>
    <w:rsid w:val="00DE0BB4"/>
    <w:rsid w:val="00DF0D24"/>
    <w:rsid w:val="00DF2FDE"/>
    <w:rsid w:val="00E12167"/>
    <w:rsid w:val="00E21403"/>
    <w:rsid w:val="00E242DE"/>
    <w:rsid w:val="00E26056"/>
    <w:rsid w:val="00E27D88"/>
    <w:rsid w:val="00E30FB4"/>
    <w:rsid w:val="00E449E0"/>
    <w:rsid w:val="00E47AEF"/>
    <w:rsid w:val="00E53824"/>
    <w:rsid w:val="00E67DB0"/>
    <w:rsid w:val="00E75026"/>
    <w:rsid w:val="00E83B07"/>
    <w:rsid w:val="00E85CB5"/>
    <w:rsid w:val="00E86DE7"/>
    <w:rsid w:val="00E913B3"/>
    <w:rsid w:val="00E9194C"/>
    <w:rsid w:val="00EA24C0"/>
    <w:rsid w:val="00EB2590"/>
    <w:rsid w:val="00EC1201"/>
    <w:rsid w:val="00EC1870"/>
    <w:rsid w:val="00EC608B"/>
    <w:rsid w:val="00ED0769"/>
    <w:rsid w:val="00EE1CD3"/>
    <w:rsid w:val="00EE4C1C"/>
    <w:rsid w:val="00EF1642"/>
    <w:rsid w:val="00EF7C17"/>
    <w:rsid w:val="00F029F4"/>
    <w:rsid w:val="00F0375B"/>
    <w:rsid w:val="00F04376"/>
    <w:rsid w:val="00F06FFB"/>
    <w:rsid w:val="00F12383"/>
    <w:rsid w:val="00F14693"/>
    <w:rsid w:val="00F201BD"/>
    <w:rsid w:val="00F25DA8"/>
    <w:rsid w:val="00F36614"/>
    <w:rsid w:val="00F41AF6"/>
    <w:rsid w:val="00F56924"/>
    <w:rsid w:val="00F6205A"/>
    <w:rsid w:val="00F638E3"/>
    <w:rsid w:val="00F7549E"/>
    <w:rsid w:val="00F824E5"/>
    <w:rsid w:val="00F8293B"/>
    <w:rsid w:val="00F87FC2"/>
    <w:rsid w:val="00F94432"/>
    <w:rsid w:val="00F97981"/>
    <w:rsid w:val="00FA42BB"/>
    <w:rsid w:val="00FB72F8"/>
    <w:rsid w:val="00FC779F"/>
    <w:rsid w:val="00FC77BC"/>
    <w:rsid w:val="00FD080D"/>
    <w:rsid w:val="00FD17B1"/>
    <w:rsid w:val="00FD6C0E"/>
    <w:rsid w:val="00FD7ECD"/>
    <w:rsid w:val="00FE03AF"/>
    <w:rsid w:val="00FE13CC"/>
    <w:rsid w:val="00FE45A5"/>
    <w:rsid w:val="00FE5000"/>
    <w:rsid w:val="00FF21F7"/>
    <w:rsid w:val="00FF409E"/>
    <w:rsid w:val="00FF478C"/>
    <w:rsid w:val="00FF5FE3"/>
    <w:rsid w:val="00FF76C4"/>
    <w:rsid w:val="29F751C2"/>
    <w:rsid w:val="3F14B2BA"/>
    <w:rsid w:val="4DB9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1FA283A4"/>
  <w15:chartTrackingRefBased/>
  <w15:docId w15:val="{E3394FE2-D4AA-4AA5-9DF5-032821E3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autoSpaceDE w:val="0"/>
      <w:autoSpaceDN w:val="0"/>
      <w:adjustRightInd w:val="0"/>
    </w:pPr>
    <w:rPr>
      <w:rFonts w:ascii="Arial" w:hAnsi="Arial"/>
      <w:bCs/>
      <w:sz w:val="22"/>
      <w:szCs w:val="22"/>
    </w:rPr>
  </w:style>
  <w:style w:type="paragraph" w:styleId="Kop1">
    <w:name w:val="heading 1"/>
    <w:basedOn w:val="Standaard"/>
    <w:next w:val="Standaard"/>
    <w:autoRedefine/>
    <w:qFormat/>
    <w:rsid w:val="00762894"/>
    <w:pPr>
      <w:keepNext/>
      <w:suppressAutoHyphens/>
      <w:autoSpaceDN/>
      <w:adjustRightInd/>
      <w:jc w:val="center"/>
      <w:outlineLvl w:val="0"/>
    </w:pPr>
    <w:rPr>
      <w:rFonts w:cs="Arial"/>
      <w:b/>
      <w:sz w:val="28"/>
      <w:szCs w:val="28"/>
      <w:lang w:eastAsia="ar-SA"/>
    </w:rPr>
  </w:style>
  <w:style w:type="paragraph" w:styleId="Kop2">
    <w:name w:val="heading 2"/>
    <w:basedOn w:val="Standaard"/>
    <w:next w:val="Standaard"/>
    <w:autoRedefine/>
    <w:qFormat/>
    <w:rsid w:val="00B51AF7"/>
    <w:pPr>
      <w:keepNext/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autoRedefine/>
    <w:qFormat/>
    <w:pPr>
      <w:keepNext/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autoRedefine/>
    <w:qFormat/>
    <w:pPr>
      <w:keepNext/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2">
    <w:name w:val="Body Text 2"/>
    <w:basedOn w:val="Standaard"/>
    <w:rPr>
      <w:rFonts w:cs="Arial"/>
    </w:rPr>
  </w:style>
  <w:style w:type="paragraph" w:customStyle="1" w:styleId="Opmaakprofiel1">
    <w:name w:val="Opmaakprofiel1"/>
    <w:basedOn w:val="Kop4"/>
    <w:autoRedefine/>
  </w:style>
  <w:style w:type="paragraph" w:styleId="Lijstopsomteken">
    <w:name w:val="List Bullet"/>
    <w:basedOn w:val="Standaard"/>
    <w:autoRedefine/>
    <w:pPr>
      <w:numPr>
        <w:numId w:val="2"/>
      </w:numPr>
    </w:pPr>
  </w:style>
  <w:style w:type="paragraph" w:styleId="Lijstopsomteken2">
    <w:name w:val="List Bullet 2"/>
    <w:basedOn w:val="Standaard"/>
    <w:autoRedefine/>
    <w:pPr>
      <w:numPr>
        <w:numId w:val="3"/>
      </w:numPr>
    </w:pPr>
  </w:style>
  <w:style w:type="paragraph" w:styleId="Geenafstand">
    <w:name w:val="No Spacing"/>
    <w:basedOn w:val="Standaard"/>
    <w:uiPriority w:val="1"/>
    <w:qFormat/>
    <w:rsid w:val="00AB494A"/>
    <w:rPr>
      <w:rFonts w:ascii="Trebuchet MS" w:hAnsi="Trebuchet MS"/>
    </w:rPr>
  </w:style>
  <w:style w:type="table" w:styleId="Tabelraster">
    <w:name w:val="Table Grid"/>
    <w:basedOn w:val="Standaardtabel"/>
    <w:uiPriority w:val="59"/>
    <w:rsid w:val="00AB494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KoptekstChar">
    <w:name w:val="Koptekst Char"/>
    <w:link w:val="Kop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link w:val="Voet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Lijstalinea">
    <w:name w:val="List Paragraph"/>
    <w:basedOn w:val="Standaard"/>
    <w:uiPriority w:val="34"/>
    <w:qFormat/>
    <w:rsid w:val="001064E8"/>
    <w:pPr>
      <w:ind w:left="720"/>
    </w:pPr>
  </w:style>
  <w:style w:type="paragraph" w:styleId="Bijschrift">
    <w:name w:val="caption"/>
    <w:basedOn w:val="Standaard"/>
    <w:qFormat/>
    <w:rsid w:val="006B6AE0"/>
    <w:pPr>
      <w:suppressAutoHyphens/>
      <w:autoSpaceDN/>
      <w:adjustRightInd/>
    </w:pPr>
    <w:rPr>
      <w:rFonts w:ascii="Trebuchet MS" w:hAnsi="Trebuchet MS"/>
      <w:lang w:eastAsia="ar-SA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B1413"/>
    <w:pPr>
      <w:keepLines/>
      <w:suppressAutoHyphens w:val="0"/>
      <w:autoSpaceDE/>
      <w:spacing w:before="480" w:line="276" w:lineRule="auto"/>
      <w:outlineLvl w:val="9"/>
    </w:pPr>
    <w:rPr>
      <w:rFonts w:ascii="Cambria" w:hAnsi="Cambria"/>
      <w:b w:val="0"/>
      <w:color w:val="365F91"/>
      <w:lang w:val="en-US" w:eastAsia="en-US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21AA2"/>
    <w:pPr>
      <w:tabs>
        <w:tab w:val="left" w:pos="440"/>
        <w:tab w:val="right" w:leader="dot" w:pos="9062"/>
      </w:tabs>
    </w:pPr>
    <w:rPr>
      <w:b/>
      <w:noProof/>
    </w:rPr>
  </w:style>
  <w:style w:type="character" w:styleId="Hyperlink">
    <w:name w:val="Hyperlink"/>
    <w:uiPriority w:val="99"/>
    <w:unhideWhenUsed/>
    <w:rsid w:val="002B1413"/>
    <w:rPr>
      <w:color w:val="0000FF"/>
      <w:u w:val="single"/>
    </w:rPr>
  </w:style>
  <w:style w:type="paragraph" w:styleId="Ondertitel">
    <w:name w:val="Subtitle"/>
    <w:basedOn w:val="Standaard"/>
    <w:link w:val="OndertitelChar"/>
    <w:qFormat/>
    <w:rsid w:val="0022527D"/>
    <w:pPr>
      <w:keepLines/>
      <w:tabs>
        <w:tab w:val="left" w:pos="567"/>
      </w:tabs>
      <w:suppressAutoHyphens/>
      <w:autoSpaceDE/>
      <w:autoSpaceDN/>
      <w:adjustRightInd/>
      <w:spacing w:before="400" w:after="120"/>
      <w:jc w:val="center"/>
    </w:pPr>
    <w:rPr>
      <w:bCs w:val="0"/>
      <w:sz w:val="40"/>
      <w:szCs w:val="20"/>
    </w:rPr>
  </w:style>
  <w:style w:type="character" w:customStyle="1" w:styleId="OndertitelChar">
    <w:name w:val="Ondertitel Char"/>
    <w:link w:val="Ondertitel"/>
    <w:rsid w:val="0022527D"/>
    <w:rPr>
      <w:rFonts w:ascii="Arial" w:hAnsi="Arial"/>
      <w:sz w:val="40"/>
    </w:rPr>
  </w:style>
  <w:style w:type="paragraph" w:styleId="Titel">
    <w:name w:val="Title"/>
    <w:basedOn w:val="Standaard"/>
    <w:next w:val="Ondertitel"/>
    <w:link w:val="TitelChar"/>
    <w:qFormat/>
    <w:rsid w:val="0022527D"/>
    <w:pPr>
      <w:keepLines/>
      <w:pBdr>
        <w:bottom w:val="single" w:sz="6" w:space="6" w:color="auto"/>
      </w:pBdr>
      <w:tabs>
        <w:tab w:val="left" w:pos="567"/>
      </w:tabs>
      <w:suppressAutoHyphens/>
      <w:autoSpaceDE/>
      <w:autoSpaceDN/>
      <w:adjustRightInd/>
      <w:spacing w:before="4536" w:after="240"/>
      <w:jc w:val="center"/>
    </w:pPr>
    <w:rPr>
      <w:b/>
      <w:bCs w:val="0"/>
      <w:smallCaps/>
      <w:kern w:val="28"/>
      <w:sz w:val="60"/>
      <w:szCs w:val="20"/>
    </w:rPr>
  </w:style>
  <w:style w:type="character" w:customStyle="1" w:styleId="TitelChar">
    <w:name w:val="Titel Char"/>
    <w:link w:val="Titel"/>
    <w:rsid w:val="0022527D"/>
    <w:rPr>
      <w:rFonts w:ascii="Arial" w:hAnsi="Arial"/>
      <w:b/>
      <w:smallCaps/>
      <w:kern w:val="28"/>
      <w:sz w:val="60"/>
    </w:rPr>
  </w:style>
  <w:style w:type="paragraph" w:customStyle="1" w:styleId="Titelbloktekst">
    <w:name w:val="Titel bloktekst"/>
    <w:basedOn w:val="Standaard"/>
    <w:rsid w:val="0022527D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suppressAutoHyphens/>
      <w:autoSpaceDE/>
      <w:autoSpaceDN/>
      <w:adjustRightInd/>
      <w:ind w:left="567" w:hanging="567"/>
    </w:pPr>
    <w:rPr>
      <w:bCs w:val="0"/>
      <w:sz w:val="20"/>
      <w:szCs w:val="20"/>
    </w:rPr>
  </w:style>
  <w:style w:type="character" w:styleId="Verwijzingopmerking">
    <w:name w:val="annotation reference"/>
    <w:uiPriority w:val="99"/>
    <w:semiHidden/>
    <w:unhideWhenUsed/>
    <w:rsid w:val="009D56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9D56AF"/>
    <w:rPr>
      <w:sz w:val="20"/>
      <w:szCs w:val="20"/>
    </w:rPr>
  </w:style>
  <w:style w:type="character" w:customStyle="1" w:styleId="TekstopmerkingChar">
    <w:name w:val="Tekst opmerking Char"/>
    <w:link w:val="Tekstopmerking"/>
    <w:uiPriority w:val="99"/>
    <w:semiHidden/>
    <w:rsid w:val="009D56AF"/>
    <w:rPr>
      <w:rFonts w:ascii="Arial" w:hAnsi="Arial"/>
      <w:bCs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9D56AF"/>
    <w:rPr>
      <w:b/>
    </w:rPr>
  </w:style>
  <w:style w:type="character" w:customStyle="1" w:styleId="OnderwerpvanopmerkingChar">
    <w:name w:val="Onderwerp van opmerking Char"/>
    <w:link w:val="Onderwerpvanopmerking"/>
    <w:uiPriority w:val="99"/>
    <w:semiHidden/>
    <w:rsid w:val="009D56AF"/>
    <w:rPr>
      <w:rFonts w:ascii="Arial" w:hAnsi="Arial"/>
      <w:b/>
      <w:bCs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D56AF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link w:val="Ballontekst"/>
    <w:uiPriority w:val="99"/>
    <w:semiHidden/>
    <w:rsid w:val="009D56AF"/>
    <w:rPr>
      <w:rFonts w:ascii="Segoe UI" w:hAnsi="Segoe UI" w:cs="Segoe UI"/>
      <w:bCs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413EE5"/>
    <w:pPr>
      <w:tabs>
        <w:tab w:val="left" w:pos="880"/>
        <w:tab w:val="right" w:leader="dot" w:pos="9062"/>
      </w:tabs>
    </w:pPr>
    <w:rPr>
      <w:noProof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6F1282"/>
    <w:pPr>
      <w:tabs>
        <w:tab w:val="left" w:pos="1320"/>
        <w:tab w:val="right" w:leader="dot" w:pos="9062"/>
      </w:tabs>
      <w:ind w:left="708"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77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bCs w:val="0"/>
      <w:sz w:val="20"/>
      <w:szCs w:val="20"/>
      <w:lang w:val="en-US" w:eastAsia="en-US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77DBD"/>
    <w:rPr>
      <w:rFonts w:ascii="Courier New" w:hAnsi="Courier New" w:cs="Courier New"/>
      <w:lang w:val="en-US" w:eastAsia="en-US"/>
    </w:rPr>
  </w:style>
  <w:style w:type="character" w:customStyle="1" w:styleId="pl-s">
    <w:name w:val="pl-s"/>
    <w:basedOn w:val="Standaardalinea-lettertype"/>
    <w:rsid w:val="00577DBD"/>
  </w:style>
  <w:style w:type="character" w:customStyle="1" w:styleId="pl-pds">
    <w:name w:val="pl-pds"/>
    <w:basedOn w:val="Standaardalinea-lettertype"/>
    <w:rsid w:val="00577DBD"/>
  </w:style>
  <w:style w:type="character" w:styleId="Onopgelostemelding">
    <w:name w:val="Unresolved Mention"/>
    <w:basedOn w:val="Standaardalinea-lettertype"/>
    <w:uiPriority w:val="99"/>
    <w:semiHidden/>
    <w:unhideWhenUsed/>
    <w:rsid w:val="00A01DC9"/>
    <w:rPr>
      <w:color w:val="605E5C"/>
      <w:shd w:val="clear" w:color="auto" w:fill="E1DFDD"/>
    </w:rPr>
  </w:style>
  <w:style w:type="character" w:customStyle="1" w:styleId="normaltextrun">
    <w:name w:val="normaltextrun"/>
    <w:basedOn w:val="Standaardalinea-lettertype"/>
    <w:rsid w:val="005703CB"/>
  </w:style>
  <w:style w:type="paragraph" w:styleId="Normaalweb">
    <w:name w:val="Normal (Web)"/>
    <w:basedOn w:val="Standaard"/>
    <w:uiPriority w:val="99"/>
    <w:semiHidden/>
    <w:unhideWhenUsed/>
    <w:rsid w:val="00294688"/>
    <w:pPr>
      <w:autoSpaceDE/>
      <w:autoSpaceDN/>
      <w:adjustRightInd/>
      <w:spacing w:before="100" w:beforeAutospacing="1" w:after="100" w:afterAutospacing="1"/>
    </w:pPr>
    <w:rPr>
      <w:rFonts w:ascii="Times New Roman" w:hAnsi="Times New Roman"/>
      <w:bCs w:val="0"/>
      <w:sz w:val="24"/>
      <w:szCs w:val="24"/>
    </w:rPr>
  </w:style>
  <w:style w:type="character" w:styleId="HTMLCode">
    <w:name w:val="HTML Code"/>
    <w:basedOn w:val="Standaardalinea-lettertype"/>
    <w:uiPriority w:val="99"/>
    <w:semiHidden/>
    <w:unhideWhenUsed/>
    <w:rsid w:val="009B5E82"/>
    <w:rPr>
      <w:rFonts w:ascii="Courier New" w:eastAsia="Times New Roman" w:hAnsi="Courier New" w:cs="Courier New"/>
      <w:sz w:val="20"/>
      <w:szCs w:val="20"/>
    </w:rPr>
  </w:style>
  <w:style w:type="character" w:styleId="Nadruk">
    <w:name w:val="Emphasis"/>
    <w:basedOn w:val="Standaardalinea-lettertype"/>
    <w:uiPriority w:val="20"/>
    <w:qFormat/>
    <w:rsid w:val="009B5E82"/>
    <w:rPr>
      <w:i/>
      <w:iCs/>
    </w:rPr>
  </w:style>
  <w:style w:type="character" w:styleId="Zwaar">
    <w:name w:val="Strong"/>
    <w:basedOn w:val="Standaardalinea-lettertype"/>
    <w:uiPriority w:val="22"/>
    <w:qFormat/>
    <w:rsid w:val="009B5E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uides.github.com/activities/hello-world/create-pr.pn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uides.github.com/activities/hello-world/pick-branch.png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guides.github.com/activities/hello-world/pr-tab.gif" TargetMode="External"/><Relationship Id="rId23" Type="http://schemas.openxmlformats.org/officeDocument/2006/relationships/hyperlink" Target="https://guides.github.com/activities/hello-world/pr-form.png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activities/hello-world/diff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spel\Application%20Data\Microsoft\Sjablonen\Maatwerk%20cd-rom.dot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87AA0-6199-476F-82F1-0163598F10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058090-3F53-4175-A107-E8001CB0D6EE}"/>
</file>

<file path=customXml/itemProps3.xml><?xml version="1.0" encoding="utf-8"?>
<ds:datastoreItem xmlns:ds="http://schemas.openxmlformats.org/officeDocument/2006/customXml" ds:itemID="{F68F438C-845A-46A0-ACE4-657EC6997804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650060f8-5ca3-4039-8c45-fe2a2bb4b312"/>
    <ds:schemaRef ds:uri="http://purl.org/dc/dcmitype/"/>
    <ds:schemaRef ds:uri="http://schemas.microsoft.com/office/infopath/2007/PartnerControls"/>
    <ds:schemaRef ds:uri="e5014122-0f0a-4a7a-8043-8075ae17fa9b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D3DA0A5-B7D5-44A7-A39C-16E721B2A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Maatwerk cd-rom</Template>
  <TotalTime>1</TotalTime>
  <Pages>8</Pages>
  <Words>518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Ontwerprapport (link vanuit project)</vt:lpstr>
    </vt:vector>
  </TitlesOfParts>
  <Company>ROC Westerschelde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Ontwerprapport (link vanuit project)</dc:title>
  <dc:subject/>
  <dc:creator>"Kylian Lauer" &lt;klauer@student.scalda.nl&gt;</dc:creator>
  <cp:keywords/>
  <cp:lastModifiedBy>Cihan Toksöz</cp:lastModifiedBy>
  <cp:revision>3</cp:revision>
  <cp:lastPrinted>2019-12-03T10:39:00Z</cp:lastPrinted>
  <dcterms:created xsi:type="dcterms:W3CDTF">2019-12-03T12:38:00Z</dcterms:created>
  <dcterms:modified xsi:type="dcterms:W3CDTF">2019-12-10T12:43:00Z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