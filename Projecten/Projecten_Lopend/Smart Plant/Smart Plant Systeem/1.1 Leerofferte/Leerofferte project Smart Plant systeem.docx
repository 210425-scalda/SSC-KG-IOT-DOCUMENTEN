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Pr="00A53474" w:rsidR="00591AA0" w:rsidP="1A7EADB9" w:rsidRDefault="00591AA0" w14:paraId="2EBDC8E0" w14:textId="77777777" w14:noSpellErr="1">
      <w:pPr>
        <w:rPr>
          <w:rFonts w:ascii="Arial" w:hAnsi="Arial" w:cs="Arial"/>
          <w:sz w:val="22"/>
          <w:szCs w:val="22"/>
        </w:rPr>
      </w:pPr>
    </w:p>
    <w:p w:rsidR="1A7EADB9" w:rsidP="1A7EADB9" w:rsidRDefault="1A7EADB9" w14:paraId="1827EBD2" w14:textId="7E114D70">
      <w:pPr>
        <w:pStyle w:val="Standaard"/>
        <w:rPr>
          <w:rFonts w:ascii="Arial" w:hAnsi="Arial" w:cs="Arial"/>
          <w:sz w:val="22"/>
          <w:szCs w:val="22"/>
        </w:rPr>
      </w:pPr>
    </w:p>
    <w:p w:rsidRPr="00A53474" w:rsidR="00591AA0" w:rsidP="00591AA0" w:rsidRDefault="00591AA0" w14:paraId="2EBDC8E1" w14:textId="77777777">
      <w:pPr>
        <w:rPr>
          <w:rFonts w:ascii="Arial" w:hAnsi="Arial" w:cs="Arial"/>
          <w:sz w:val="22"/>
          <w:szCs w:val="22"/>
        </w:rPr>
      </w:pP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340"/>
        <w:gridCol w:w="8116"/>
      </w:tblGrid>
      <w:tr w:rsidRPr="00A53474" w:rsidR="00D9658B" w:rsidTr="00027787" w14:paraId="2EBDC8F4" w14:textId="77777777">
        <w:tc>
          <w:tcPr>
            <w:tcW w:w="0" w:type="auto"/>
            <w:tcBorders>
              <w:bottom w:val="single" w:color="008000" w:sz="6" w:space="0"/>
            </w:tcBorders>
            <w:shd w:val="clear" w:color="auto" w:fill="auto"/>
          </w:tcPr>
          <w:p w:rsidRPr="00A53474" w:rsidR="00591AA0" w:rsidP="00570B34" w:rsidRDefault="00B90C7E" w14:paraId="2EBDC8E2" w14:textId="7777777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53474">
              <w:rPr>
                <w:rFonts w:ascii="Arial" w:hAnsi="Arial" w:cs="Arial"/>
                <w:b/>
                <w:sz w:val="24"/>
                <w:szCs w:val="24"/>
              </w:rPr>
              <w:t>O</w:t>
            </w:r>
            <w:r w:rsidRPr="00A53474" w:rsidR="00591AA0">
              <w:rPr>
                <w:rFonts w:ascii="Arial" w:hAnsi="Arial" w:cs="Arial"/>
                <w:b/>
                <w:sz w:val="24"/>
                <w:szCs w:val="24"/>
              </w:rPr>
              <w:t>mschrijving</w:t>
            </w:r>
            <w:r w:rsidRPr="00A53474">
              <w:rPr>
                <w:rFonts w:ascii="Arial" w:hAnsi="Arial" w:cs="Arial"/>
                <w:b/>
                <w:sz w:val="24"/>
                <w:szCs w:val="24"/>
              </w:rPr>
              <w:t xml:space="preserve"> opdracht</w:t>
            </w:r>
          </w:p>
        </w:tc>
        <w:tc>
          <w:tcPr>
            <w:tcW w:w="0" w:type="auto"/>
            <w:tcBorders>
              <w:bottom w:val="single" w:color="008000" w:sz="6" w:space="0"/>
            </w:tcBorders>
            <w:shd w:val="clear" w:color="auto" w:fill="auto"/>
          </w:tcPr>
          <w:p w:rsidRPr="0093541E" w:rsidR="00021674" w:rsidP="00EA6965" w:rsidRDefault="00EA6965" w14:paraId="3D6BEF17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93541E">
              <w:rPr>
                <w:rFonts w:ascii="Arial" w:hAnsi="Arial" w:cs="Arial"/>
                <w:b/>
                <w:bCs/>
                <w:sz w:val="22"/>
                <w:szCs w:val="22"/>
              </w:rPr>
              <w:t>De opdracht:</w:t>
            </w:r>
          </w:p>
          <w:p w:rsidR="009D0847" w:rsidP="00027787" w:rsidRDefault="00027787" w14:paraId="7DC64081" w14:textId="10CD6BAB">
            <w:pPr>
              <w:rPr>
                <w:rFonts w:ascii="Arial" w:hAnsi="Arial" w:cs="Arial"/>
                <w:sz w:val="22"/>
                <w:szCs w:val="22"/>
              </w:rPr>
            </w:pPr>
            <w:r w:rsidRPr="00027787">
              <w:rPr>
                <w:rFonts w:ascii="Arial" w:hAnsi="Arial" w:cs="Arial"/>
                <w:sz w:val="22"/>
                <w:szCs w:val="22"/>
              </w:rPr>
              <w:t>D</w:t>
            </w:r>
            <w:r w:rsidR="003E4360">
              <w:rPr>
                <w:rFonts w:ascii="Arial" w:hAnsi="Arial" w:cs="Arial"/>
                <w:sz w:val="22"/>
                <w:szCs w:val="22"/>
              </w:rPr>
              <w:t>a</w:t>
            </w:r>
            <w:r w:rsidRPr="00027787">
              <w:rPr>
                <w:rFonts w:ascii="Arial" w:hAnsi="Arial" w:cs="Arial"/>
                <w:sz w:val="22"/>
                <w:szCs w:val="22"/>
              </w:rPr>
              <w:t>nny Esseling wil een systeem dat er automatisch voor zorgt dat de planten van voldoende water en licht worden voorzien zodat de plant</w:t>
            </w:r>
            <w:r w:rsidR="002F1A3E">
              <w:rPr>
                <w:rFonts w:ascii="Arial" w:hAnsi="Arial" w:cs="Arial"/>
                <w:sz w:val="22"/>
                <w:szCs w:val="22"/>
              </w:rPr>
              <w:t xml:space="preserve"> altijd voorzien word van de juiste hoeveelheid water en licht.</w:t>
            </w:r>
            <w:r w:rsidR="0092004E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D41D0C">
              <w:rPr>
                <w:rFonts w:ascii="Arial" w:hAnsi="Arial" w:cs="Arial"/>
                <w:sz w:val="22"/>
                <w:szCs w:val="22"/>
              </w:rPr>
              <w:t>De klant wil dat de behoeftes van de plant voorop staan</w:t>
            </w:r>
            <w:r w:rsidR="003A791D">
              <w:rPr>
                <w:rFonts w:ascii="Arial" w:hAnsi="Arial" w:cs="Arial"/>
                <w:sz w:val="22"/>
                <w:szCs w:val="22"/>
              </w:rPr>
              <w:t>.</w:t>
            </w:r>
            <w:r w:rsidR="00D9658B">
              <w:rPr>
                <w:rFonts w:ascii="Arial" w:hAnsi="Arial" w:cs="Arial"/>
                <w:sz w:val="22"/>
                <w:szCs w:val="22"/>
              </w:rPr>
              <w:t xml:space="preserve"> Dit systeem zal uiteindelijk een tomaat moeten kunnen kweken die hetzelfde is als een tomaat uit Italië.</w:t>
            </w:r>
          </w:p>
          <w:p w:rsidR="00B01C49" w:rsidP="008A12B8" w:rsidRDefault="00B01C49" w14:paraId="03A7CE97" w14:textId="4B1878D2">
            <w:pPr>
              <w:rPr>
                <w:rFonts w:ascii="Arial" w:hAnsi="Arial" w:cs="Arial"/>
                <w:sz w:val="22"/>
                <w:szCs w:val="22"/>
              </w:rPr>
            </w:pPr>
          </w:p>
          <w:p w:rsidRPr="0093541E" w:rsidR="0093541E" w:rsidP="008A12B8" w:rsidRDefault="0093541E" w14:paraId="04DFF871" w14:textId="00CBECFA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93541E">
              <w:rPr>
                <w:rFonts w:ascii="Arial" w:hAnsi="Arial" w:cs="Arial"/>
                <w:b/>
                <w:bCs/>
                <w:sz w:val="22"/>
                <w:szCs w:val="22"/>
              </w:rPr>
              <w:t>Wat gaat de projectgroep doen?</w:t>
            </w:r>
          </w:p>
          <w:p w:rsidR="00B01C49" w:rsidP="008A12B8" w:rsidRDefault="00320D47" w14:paraId="294C2FE8" w14:textId="622B84FF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De </w:t>
            </w:r>
            <w:r w:rsidR="000E0F00">
              <w:rPr>
                <w:rFonts w:ascii="Arial" w:hAnsi="Arial" w:cs="Arial"/>
                <w:sz w:val="22"/>
                <w:szCs w:val="22"/>
              </w:rPr>
              <w:t xml:space="preserve">projectgroep zal een </w:t>
            </w:r>
            <w:r w:rsidR="000C7439">
              <w:rPr>
                <w:rFonts w:ascii="Arial" w:hAnsi="Arial" w:cs="Arial"/>
                <w:sz w:val="22"/>
                <w:szCs w:val="22"/>
              </w:rPr>
              <w:t>prototype</w:t>
            </w:r>
            <w:r w:rsidR="000E0F00">
              <w:rPr>
                <w:rFonts w:ascii="Arial" w:hAnsi="Arial" w:cs="Arial"/>
                <w:sz w:val="22"/>
                <w:szCs w:val="22"/>
              </w:rPr>
              <w:t xml:space="preserve"> maken</w:t>
            </w:r>
            <w:r w:rsidR="000C7439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796BA0">
              <w:rPr>
                <w:rFonts w:ascii="Arial" w:hAnsi="Arial" w:cs="Arial"/>
                <w:sz w:val="22"/>
                <w:szCs w:val="22"/>
              </w:rPr>
              <w:t>d</w:t>
            </w:r>
            <w:r w:rsidR="009F719B">
              <w:rPr>
                <w:rFonts w:ascii="Arial" w:hAnsi="Arial" w:cs="Arial"/>
                <w:sz w:val="22"/>
                <w:szCs w:val="22"/>
              </w:rPr>
              <w:t>at</w:t>
            </w:r>
            <w:r w:rsidR="00796BA0">
              <w:rPr>
                <w:rFonts w:ascii="Arial" w:hAnsi="Arial" w:cs="Arial"/>
                <w:sz w:val="22"/>
                <w:szCs w:val="22"/>
              </w:rPr>
              <w:t xml:space="preserve"> de plant</w:t>
            </w:r>
            <w:r w:rsidR="00BA69D9">
              <w:rPr>
                <w:rFonts w:ascii="Arial" w:hAnsi="Arial" w:cs="Arial"/>
                <w:sz w:val="22"/>
                <w:szCs w:val="22"/>
              </w:rPr>
              <w:t xml:space="preserve"> automatisch</w:t>
            </w:r>
            <w:r w:rsidR="00796BA0">
              <w:rPr>
                <w:rFonts w:ascii="Arial" w:hAnsi="Arial" w:cs="Arial"/>
                <w:sz w:val="22"/>
                <w:szCs w:val="22"/>
              </w:rPr>
              <w:t xml:space="preserve"> water kan geven en </w:t>
            </w:r>
            <w:r w:rsidR="000C44B0">
              <w:rPr>
                <w:rFonts w:ascii="Arial" w:hAnsi="Arial" w:cs="Arial"/>
                <w:sz w:val="22"/>
                <w:szCs w:val="22"/>
              </w:rPr>
              <w:t xml:space="preserve">een </w:t>
            </w:r>
            <w:r w:rsidR="00543BE2">
              <w:rPr>
                <w:rFonts w:ascii="Arial" w:hAnsi="Arial" w:cs="Arial"/>
                <w:sz w:val="22"/>
                <w:szCs w:val="22"/>
              </w:rPr>
              <w:t>groeilamp heeft die</w:t>
            </w:r>
            <w:r w:rsidR="000C44B0">
              <w:rPr>
                <w:rFonts w:ascii="Arial" w:hAnsi="Arial" w:cs="Arial"/>
                <w:sz w:val="22"/>
                <w:szCs w:val="22"/>
              </w:rPr>
              <w:t xml:space="preserve"> meer of minder licht te geven </w:t>
            </w:r>
            <w:r w:rsidR="00356AED">
              <w:rPr>
                <w:rFonts w:ascii="Arial" w:hAnsi="Arial" w:cs="Arial"/>
                <w:sz w:val="22"/>
                <w:szCs w:val="22"/>
              </w:rPr>
              <w:t>wanneer dit nodig is.</w:t>
            </w:r>
          </w:p>
          <w:p w:rsidRPr="00B01C49" w:rsidR="00D9658B" w:rsidP="008A12B8" w:rsidRDefault="00D9658B" w14:paraId="6DE5090B" w14:textId="4684E2AF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 projectgroep zal gaan onderzoeken wat de plant nodig heeft en vanuit die informatie verder gaan werken</w:t>
            </w:r>
          </w:p>
          <w:p w:rsidR="00356AED" w:rsidP="00030FDF" w:rsidRDefault="00356AED" w14:paraId="1AA8AC6E" w14:textId="38B1D3D0">
            <w:pPr>
              <w:rPr>
                <w:rFonts w:ascii="Arial" w:hAnsi="Arial" w:cs="Arial"/>
                <w:sz w:val="22"/>
                <w:szCs w:val="22"/>
              </w:rPr>
            </w:pPr>
          </w:p>
          <w:p w:rsidR="00863AFA" w:rsidP="00030FDF" w:rsidRDefault="00863AFA" w14:paraId="1917A13D" w14:textId="53AF6FC9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D67EA">
              <w:rPr>
                <w:rFonts w:ascii="Arial" w:hAnsi="Arial" w:cs="Arial"/>
                <w:b/>
                <w:bCs/>
                <w:sz w:val="22"/>
                <w:szCs w:val="22"/>
              </w:rPr>
              <w:t>We</w:t>
            </w:r>
            <w:r w:rsidRPr="008D67EA" w:rsidR="008D67EA">
              <w:rPr>
                <w:rFonts w:ascii="Arial" w:hAnsi="Arial" w:cs="Arial"/>
                <w:b/>
                <w:bCs/>
                <w:sz w:val="22"/>
                <w:szCs w:val="22"/>
              </w:rPr>
              <w:t>lke externe partijen zijn er bij betrokken?</w:t>
            </w:r>
          </w:p>
          <w:p w:rsidR="008D67EA" w:rsidP="00030FDF" w:rsidRDefault="008D67EA" w14:paraId="0C6046B1" w14:textId="20B134CB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Voor de 3D CAD tekening van het ontwerp zal de hulp worden ingeschakeld van de afdeling </w:t>
            </w:r>
            <w:r w:rsidR="00D242E7">
              <w:rPr>
                <w:rFonts w:ascii="Arial" w:hAnsi="Arial" w:cs="Arial"/>
                <w:sz w:val="22"/>
                <w:szCs w:val="22"/>
              </w:rPr>
              <w:t>“</w:t>
            </w:r>
            <w:r w:rsidR="00070D64">
              <w:rPr>
                <w:rFonts w:ascii="Arial" w:hAnsi="Arial" w:cs="Arial"/>
                <w:sz w:val="22"/>
                <w:szCs w:val="22"/>
              </w:rPr>
              <w:t>werktuigbouwkunde</w:t>
            </w:r>
            <w:r w:rsidR="00D242E7">
              <w:rPr>
                <w:rFonts w:ascii="Arial" w:hAnsi="Arial" w:cs="Arial"/>
                <w:sz w:val="22"/>
                <w:szCs w:val="22"/>
              </w:rPr>
              <w:t>”</w:t>
            </w:r>
            <w:r w:rsidR="00070D64">
              <w:rPr>
                <w:rFonts w:ascii="Arial" w:hAnsi="Arial" w:cs="Arial"/>
                <w:sz w:val="22"/>
                <w:szCs w:val="22"/>
              </w:rPr>
              <w:t>.</w:t>
            </w:r>
          </w:p>
          <w:p w:rsidRPr="008D67EA" w:rsidR="0044351A" w:rsidP="00030FDF" w:rsidRDefault="0044351A" w14:paraId="11CDB299" w14:textId="40B92916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Voor hulp bij het schrijven van de </w:t>
            </w:r>
            <w:r w:rsidR="00D242E7">
              <w:rPr>
                <w:rFonts w:ascii="Arial" w:hAnsi="Arial" w:cs="Arial"/>
                <w:sz w:val="22"/>
                <w:szCs w:val="22"/>
              </w:rPr>
              <w:t>“</w:t>
            </w:r>
            <w:r>
              <w:rPr>
                <w:rFonts w:ascii="Arial" w:hAnsi="Arial" w:cs="Arial"/>
                <w:sz w:val="22"/>
                <w:szCs w:val="22"/>
              </w:rPr>
              <w:t>Java code</w:t>
            </w:r>
            <w:r w:rsidR="00D242E7">
              <w:rPr>
                <w:rFonts w:ascii="Arial" w:hAnsi="Arial" w:cs="Arial"/>
                <w:sz w:val="22"/>
                <w:szCs w:val="22"/>
              </w:rPr>
              <w:t>”</w:t>
            </w:r>
            <w:r>
              <w:rPr>
                <w:rFonts w:ascii="Arial" w:hAnsi="Arial" w:cs="Arial"/>
                <w:sz w:val="22"/>
                <w:szCs w:val="22"/>
              </w:rPr>
              <w:t xml:space="preserve"> zal </w:t>
            </w:r>
            <w:r w:rsidR="005A6DB5">
              <w:rPr>
                <w:rFonts w:ascii="Arial" w:hAnsi="Arial" w:cs="Arial"/>
                <w:sz w:val="22"/>
                <w:szCs w:val="22"/>
              </w:rPr>
              <w:t xml:space="preserve">de hulp </w:t>
            </w:r>
            <w:r w:rsidR="004E799C">
              <w:rPr>
                <w:rFonts w:ascii="Arial" w:hAnsi="Arial" w:cs="Arial"/>
                <w:sz w:val="22"/>
                <w:szCs w:val="22"/>
              </w:rPr>
              <w:t xml:space="preserve">van Alexander </w:t>
            </w:r>
            <w:proofErr w:type="spellStart"/>
            <w:r w:rsidR="004E799C">
              <w:rPr>
                <w:rFonts w:ascii="Arial" w:hAnsi="Arial" w:cs="Arial"/>
                <w:sz w:val="22"/>
                <w:szCs w:val="22"/>
              </w:rPr>
              <w:t>Rokven</w:t>
            </w:r>
            <w:proofErr w:type="spellEnd"/>
            <w:r w:rsidR="00D242E7">
              <w:rPr>
                <w:rFonts w:ascii="Arial" w:hAnsi="Arial" w:cs="Arial"/>
                <w:sz w:val="22"/>
                <w:szCs w:val="22"/>
              </w:rPr>
              <w:t xml:space="preserve"> van “Lokaal 0”</w:t>
            </w:r>
            <w:r w:rsidR="004E799C">
              <w:rPr>
                <w:rFonts w:ascii="Arial" w:hAnsi="Arial" w:cs="Arial"/>
                <w:sz w:val="22"/>
                <w:szCs w:val="22"/>
              </w:rPr>
              <w:t xml:space="preserve"> worden ingeschakeld</w:t>
            </w:r>
            <w:r w:rsidR="00D242E7">
              <w:rPr>
                <w:rFonts w:ascii="Arial" w:hAnsi="Arial" w:cs="Arial"/>
                <w:sz w:val="22"/>
                <w:szCs w:val="22"/>
              </w:rPr>
              <w:t>.</w:t>
            </w:r>
          </w:p>
          <w:p w:rsidR="0093541E" w:rsidP="00030FDF" w:rsidRDefault="0093541E" w14:paraId="2DA6DD26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  <w:p w:rsidR="008A12B8" w:rsidP="00030FDF" w:rsidRDefault="00B07C49" w14:paraId="2EBDC8E9" w14:textId="2F8EF70E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Tijdens dit project zal ik</w:t>
            </w:r>
            <w:r w:rsidR="00DE550C">
              <w:rPr>
                <w:rFonts w:ascii="Arial" w:hAnsi="Arial" w:cs="Arial"/>
                <w:sz w:val="22"/>
                <w:szCs w:val="22"/>
              </w:rPr>
              <w:t>(Rutger Haaze)</w:t>
            </w:r>
            <w:r>
              <w:rPr>
                <w:rFonts w:ascii="Arial" w:hAnsi="Arial" w:cs="Arial"/>
                <w:sz w:val="22"/>
                <w:szCs w:val="22"/>
              </w:rPr>
              <w:t xml:space="preserve"> de rol als projectleider op mij nemen</w:t>
            </w:r>
            <w:r w:rsidR="006B29CD">
              <w:rPr>
                <w:rFonts w:ascii="Arial" w:hAnsi="Arial" w:cs="Arial"/>
                <w:sz w:val="22"/>
                <w:szCs w:val="22"/>
              </w:rPr>
              <w:t>. Als projectleider zal ik de taakverdeling regelen in het project</w:t>
            </w:r>
            <w:r w:rsidR="00B07BD1">
              <w:rPr>
                <w:rFonts w:ascii="Arial" w:hAnsi="Arial" w:cs="Arial"/>
                <w:sz w:val="22"/>
                <w:szCs w:val="22"/>
              </w:rPr>
              <w:t xml:space="preserve">, </w:t>
            </w:r>
            <w:r w:rsidR="006B29CD">
              <w:rPr>
                <w:rFonts w:ascii="Arial" w:hAnsi="Arial" w:cs="Arial"/>
                <w:sz w:val="22"/>
                <w:szCs w:val="22"/>
              </w:rPr>
              <w:t>direct communiceren met de opdrachtgever</w:t>
            </w:r>
            <w:r w:rsidR="00B07BD1">
              <w:rPr>
                <w:rFonts w:ascii="Arial" w:hAnsi="Arial" w:cs="Arial"/>
                <w:sz w:val="22"/>
                <w:szCs w:val="22"/>
              </w:rPr>
              <w:t xml:space="preserve"> en de opslag van documentatie bijhouden.</w:t>
            </w:r>
          </w:p>
          <w:p w:rsidRPr="009A4569" w:rsidR="003821CA" w:rsidP="00BA69D9" w:rsidRDefault="003821CA" w14:paraId="2EBDC8F3" w14:textId="646BA0C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Pr="00A53474" w:rsidR="00D9658B" w:rsidTr="00027787" w14:paraId="2EBDC8F9" w14:textId="77777777">
        <w:tc>
          <w:tcPr>
            <w:tcW w:w="0" w:type="auto"/>
            <w:shd w:val="clear" w:color="auto" w:fill="auto"/>
          </w:tcPr>
          <w:p w:rsidRPr="00A53474" w:rsidR="00591AA0" w:rsidP="00570B34" w:rsidRDefault="00591AA0" w14:paraId="2EBDC8F5" w14:textId="7777777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53474">
              <w:rPr>
                <w:rFonts w:ascii="Arial" w:hAnsi="Arial" w:cs="Arial"/>
                <w:b/>
                <w:sz w:val="24"/>
                <w:szCs w:val="24"/>
              </w:rPr>
              <w:t>Opdrachtgever(s)</w:t>
            </w:r>
          </w:p>
        </w:tc>
        <w:tc>
          <w:tcPr>
            <w:tcW w:w="0" w:type="auto"/>
            <w:shd w:val="clear" w:color="auto" w:fill="auto"/>
          </w:tcPr>
          <w:p w:rsidR="00021674" w:rsidP="00021674" w:rsidRDefault="00021674" w14:paraId="3B98F9A4" w14:textId="72D5A35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 dit project is D</w:t>
            </w:r>
            <w:r w:rsidR="00B77F9B">
              <w:rPr>
                <w:rFonts w:ascii="Arial" w:hAnsi="Arial" w:cs="Arial"/>
                <w:sz w:val="22"/>
                <w:szCs w:val="22"/>
              </w:rPr>
              <w:t>a</w:t>
            </w:r>
            <w:r>
              <w:rPr>
                <w:rFonts w:ascii="Arial" w:hAnsi="Arial" w:cs="Arial"/>
                <w:sz w:val="22"/>
                <w:szCs w:val="22"/>
              </w:rPr>
              <w:t>nny Esseling de opdrachtgever.</w:t>
            </w:r>
          </w:p>
          <w:p w:rsidR="00021674" w:rsidP="00570B34" w:rsidRDefault="00021674" w14:paraId="1756BD5F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  <w:p w:rsidR="00283863" w:rsidP="00570B34" w:rsidRDefault="008D025C" w14:paraId="2EBDC8F6" w14:textId="70C02BA1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t>Bedrijf/instantie:</w:t>
            </w:r>
            <w:r w:rsidRPr="00A53474" w:rsidR="00D27DF8">
              <w:rPr>
                <w:rFonts w:ascii="Arial" w:hAnsi="Arial" w:cs="Arial"/>
                <w:sz w:val="22"/>
                <w:szCs w:val="22"/>
              </w:rPr>
              <w:tab/>
            </w:r>
            <w:r w:rsidR="00FC50D7">
              <w:rPr>
                <w:rFonts w:ascii="Arial" w:hAnsi="Arial" w:cs="Arial"/>
                <w:sz w:val="22"/>
                <w:szCs w:val="22"/>
              </w:rPr>
              <w:t>SSC</w:t>
            </w:r>
          </w:p>
          <w:p w:rsidRPr="007578AA" w:rsidR="008D025C" w:rsidP="00570B34" w:rsidRDefault="008D025C" w14:paraId="2EBDC8F7" w14:textId="614BBC8A">
            <w:pPr>
              <w:rPr>
                <w:rFonts w:ascii="Arial" w:hAnsi="Arial" w:cs="Arial"/>
                <w:sz w:val="22"/>
                <w:szCs w:val="22"/>
              </w:rPr>
            </w:pPr>
            <w:r w:rsidRPr="007578AA">
              <w:rPr>
                <w:rFonts w:ascii="Arial" w:hAnsi="Arial" w:cs="Arial"/>
                <w:sz w:val="22"/>
                <w:szCs w:val="22"/>
              </w:rPr>
              <w:t>Adres:</w:t>
            </w:r>
            <w:r w:rsidRPr="007578AA">
              <w:rPr>
                <w:rFonts w:ascii="Arial" w:hAnsi="Arial" w:cs="Arial"/>
                <w:sz w:val="22"/>
                <w:szCs w:val="22"/>
              </w:rPr>
              <w:tab/>
            </w:r>
            <w:r w:rsidRPr="007578AA">
              <w:rPr>
                <w:rFonts w:ascii="Arial" w:hAnsi="Arial" w:cs="Arial"/>
                <w:sz w:val="22"/>
                <w:szCs w:val="22"/>
              </w:rPr>
              <w:tab/>
            </w:r>
            <w:r w:rsidRPr="007578AA">
              <w:rPr>
                <w:rFonts w:ascii="Arial" w:hAnsi="Arial" w:cs="Arial"/>
                <w:sz w:val="22"/>
                <w:szCs w:val="22"/>
              </w:rPr>
              <w:tab/>
            </w:r>
            <w:r w:rsidRPr="007578AA" w:rsidR="000E2A4B">
              <w:rPr>
                <w:rFonts w:ascii="Arial" w:hAnsi="Arial" w:cs="Arial"/>
                <w:sz w:val="22"/>
                <w:szCs w:val="22"/>
              </w:rPr>
              <w:t>Edisonweg 4A</w:t>
            </w:r>
            <w:r w:rsidRPr="007578AA" w:rsidR="007A1315">
              <w:rPr>
                <w:rFonts w:ascii="Arial" w:hAnsi="Arial" w:cs="Arial"/>
                <w:sz w:val="22"/>
                <w:szCs w:val="22"/>
              </w:rPr>
              <w:t>, 4</w:t>
            </w:r>
            <w:r w:rsidRPr="007578AA" w:rsidR="006C4F7B">
              <w:rPr>
                <w:rFonts w:ascii="Arial" w:hAnsi="Arial" w:cs="Arial"/>
                <w:sz w:val="22"/>
                <w:szCs w:val="22"/>
              </w:rPr>
              <w:t>382 NW Vlissingen</w:t>
            </w:r>
            <w:r w:rsidRPr="007578AA" w:rsidR="005C1266">
              <w:rPr>
                <w:rFonts w:ascii="Arial" w:hAnsi="Arial" w:cs="Arial"/>
                <w:sz w:val="22"/>
                <w:szCs w:val="22"/>
              </w:rPr>
              <w:br/>
            </w:r>
          </w:p>
          <w:p w:rsidRPr="00A53474" w:rsidR="00445884" w:rsidP="00283863" w:rsidRDefault="00D27DF8" w14:paraId="2EBDC8F8" w14:textId="4A87D7AA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t>Telefoonnummer:</w:t>
            </w:r>
            <w:r w:rsidRPr="00A53474">
              <w:rPr>
                <w:rFonts w:ascii="Arial" w:hAnsi="Arial" w:cs="Arial"/>
                <w:sz w:val="22"/>
                <w:szCs w:val="22"/>
              </w:rPr>
              <w:tab/>
            </w:r>
            <w:r w:rsidRPr="007578AA" w:rsidR="007578AA">
              <w:rPr>
                <w:rFonts w:ascii="Arial" w:hAnsi="Arial" w:cs="Arial"/>
                <w:sz w:val="22"/>
                <w:szCs w:val="22"/>
              </w:rPr>
              <w:t>0118 558 800</w:t>
            </w:r>
          </w:p>
        </w:tc>
      </w:tr>
    </w:tbl>
    <w:tbl>
      <w:tblPr>
        <w:tblpPr w:leftFromText="180" w:rightFromText="180" w:vertAnchor="text" w:horzAnchor="margin" w:tblpY="187"/>
        <w:tblW w:w="1034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2412"/>
        <w:gridCol w:w="1813"/>
        <w:gridCol w:w="1260"/>
        <w:gridCol w:w="1710"/>
        <w:gridCol w:w="3150"/>
      </w:tblGrid>
      <w:tr w:rsidRPr="00A53474" w:rsidR="00B203D9" w:rsidTr="000D02D6" w14:paraId="7284DD3A" w14:textId="77777777">
        <w:trPr>
          <w:trHeight w:val="85"/>
        </w:trPr>
        <w:tc>
          <w:tcPr>
            <w:tcW w:w="2412" w:type="dxa"/>
            <w:vMerge w:val="restart"/>
            <w:shd w:val="clear" w:color="auto" w:fill="auto"/>
          </w:tcPr>
          <w:p w:rsidRPr="00A53474" w:rsidR="00B203D9" w:rsidP="00B203D9" w:rsidRDefault="00B203D9" w14:paraId="2726D636" w14:textId="77777777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A53474">
              <w:rPr>
                <w:rFonts w:ascii="Arial" w:hAnsi="Arial" w:cs="Arial"/>
                <w:b/>
                <w:sz w:val="22"/>
                <w:szCs w:val="22"/>
              </w:rPr>
              <w:t>Project uitvoerders</w:t>
            </w:r>
          </w:p>
          <w:p w:rsidRPr="00A53474" w:rsidR="00B203D9" w:rsidP="00B203D9" w:rsidRDefault="00B203D9" w14:paraId="17F48B7E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b/>
                <w:sz w:val="22"/>
                <w:szCs w:val="22"/>
              </w:rPr>
              <w:t>(studenten)</w:t>
            </w:r>
          </w:p>
        </w:tc>
        <w:tc>
          <w:tcPr>
            <w:tcW w:w="1813" w:type="dxa"/>
            <w:tcBorders>
              <w:bottom w:val="single" w:color="008000" w:sz="6" w:space="0"/>
            </w:tcBorders>
            <w:shd w:val="clear" w:color="auto" w:fill="auto"/>
          </w:tcPr>
          <w:p w:rsidRPr="00A53474" w:rsidR="00B203D9" w:rsidP="00B203D9" w:rsidRDefault="00B203D9" w14:paraId="1B982B41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t>Naam</w:t>
            </w:r>
          </w:p>
        </w:tc>
        <w:tc>
          <w:tcPr>
            <w:tcW w:w="1260" w:type="dxa"/>
            <w:tcBorders>
              <w:bottom w:val="single" w:color="008000" w:sz="6" w:space="0"/>
            </w:tcBorders>
          </w:tcPr>
          <w:p w:rsidRPr="00A53474" w:rsidR="00B203D9" w:rsidP="00B203D9" w:rsidRDefault="00B203D9" w14:paraId="37C02538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t>Klas / bedrijf</w:t>
            </w:r>
          </w:p>
        </w:tc>
        <w:tc>
          <w:tcPr>
            <w:tcW w:w="1710" w:type="dxa"/>
            <w:tcBorders>
              <w:bottom w:val="single" w:color="008000" w:sz="6" w:space="0"/>
            </w:tcBorders>
            <w:shd w:val="clear" w:color="auto" w:fill="auto"/>
          </w:tcPr>
          <w:p w:rsidRPr="00A53474" w:rsidR="00B203D9" w:rsidP="00B203D9" w:rsidRDefault="00B203D9" w14:paraId="6160AF8E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t>06-nummer</w:t>
            </w:r>
          </w:p>
        </w:tc>
        <w:tc>
          <w:tcPr>
            <w:tcW w:w="3150" w:type="dxa"/>
            <w:tcBorders>
              <w:bottom w:val="single" w:color="008000" w:sz="6" w:space="0"/>
            </w:tcBorders>
            <w:shd w:val="clear" w:color="auto" w:fill="auto"/>
          </w:tcPr>
          <w:p w:rsidRPr="00A53474" w:rsidR="00B203D9" w:rsidP="00B203D9" w:rsidRDefault="00B203D9" w14:paraId="553BCF19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t>E-mail</w:t>
            </w:r>
          </w:p>
        </w:tc>
      </w:tr>
      <w:tr w:rsidRPr="00A53474" w:rsidR="00B203D9" w:rsidTr="000D02D6" w14:paraId="5BBD3D8B" w14:textId="77777777">
        <w:trPr>
          <w:trHeight w:val="85"/>
        </w:trPr>
        <w:tc>
          <w:tcPr>
            <w:tcW w:w="2412" w:type="dxa"/>
            <w:vMerge/>
          </w:tcPr>
          <w:p w:rsidRPr="00A53474" w:rsidR="00B203D9" w:rsidP="00B203D9" w:rsidRDefault="00B203D9" w14:paraId="6E27F088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813" w:type="dxa"/>
            <w:tcBorders>
              <w:bottom w:val="single" w:color="008000" w:sz="6" w:space="0"/>
            </w:tcBorders>
            <w:shd w:val="clear" w:color="auto" w:fill="auto"/>
          </w:tcPr>
          <w:p w:rsidRPr="00A53474" w:rsidR="00B203D9" w:rsidP="00B203D9" w:rsidRDefault="00B203D9" w14:paraId="0D4371FE" w14:textId="7777777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Rutger Haaze</w:t>
            </w:r>
          </w:p>
        </w:tc>
        <w:tc>
          <w:tcPr>
            <w:tcW w:w="1260" w:type="dxa"/>
            <w:tcBorders>
              <w:bottom w:val="single" w:color="008000" w:sz="6" w:space="0"/>
            </w:tcBorders>
          </w:tcPr>
          <w:p w:rsidRPr="00A53474" w:rsidR="00B203D9" w:rsidP="00B203D9" w:rsidRDefault="00B203D9" w14:paraId="6F78D5FE" w14:textId="7777777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ICO43C</w:t>
            </w:r>
          </w:p>
        </w:tc>
        <w:tc>
          <w:tcPr>
            <w:tcW w:w="1710" w:type="dxa"/>
            <w:tcBorders>
              <w:bottom w:val="single" w:color="008000" w:sz="6" w:space="0"/>
            </w:tcBorders>
            <w:shd w:val="clear" w:color="auto" w:fill="auto"/>
          </w:tcPr>
          <w:p w:rsidRPr="00A53474" w:rsidR="00B203D9" w:rsidP="00B203D9" w:rsidRDefault="00B203D9" w14:paraId="09B65E5F" w14:textId="7777777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06-42925098</w:t>
            </w:r>
          </w:p>
        </w:tc>
        <w:tc>
          <w:tcPr>
            <w:tcW w:w="3150" w:type="dxa"/>
            <w:tcBorders>
              <w:bottom w:val="single" w:color="008000" w:sz="6" w:space="0"/>
            </w:tcBorders>
            <w:shd w:val="clear" w:color="auto" w:fill="auto"/>
          </w:tcPr>
          <w:p w:rsidRPr="00A53474" w:rsidR="00B203D9" w:rsidP="00B203D9" w:rsidRDefault="00435397" w14:paraId="344F27F9" w14:textId="77777777">
            <w:pPr>
              <w:rPr>
                <w:rFonts w:ascii="Arial" w:hAnsi="Arial" w:cs="Arial"/>
                <w:sz w:val="22"/>
                <w:szCs w:val="22"/>
              </w:rPr>
            </w:pPr>
            <w:hyperlink w:history="1" r:id="rId11">
              <w:r w:rsidRPr="00095449" w:rsidR="00B203D9">
                <w:rPr>
                  <w:rStyle w:val="Hyperlink"/>
                  <w:rFonts w:ascii="Arial" w:hAnsi="Arial" w:cs="Arial"/>
                  <w:sz w:val="22"/>
                  <w:szCs w:val="22"/>
                </w:rPr>
                <w:t>rhaaze@student.scalda.nl</w:t>
              </w:r>
            </w:hyperlink>
          </w:p>
        </w:tc>
      </w:tr>
      <w:tr w:rsidRPr="00A53474" w:rsidR="00B203D9" w:rsidTr="000D02D6" w14:paraId="6E682BC7" w14:textId="77777777">
        <w:trPr>
          <w:trHeight w:val="85"/>
        </w:trPr>
        <w:tc>
          <w:tcPr>
            <w:tcW w:w="2412" w:type="dxa"/>
            <w:shd w:val="clear" w:color="auto" w:fill="auto"/>
          </w:tcPr>
          <w:p w:rsidRPr="00A53474" w:rsidR="00B203D9" w:rsidP="00B203D9" w:rsidRDefault="00B203D9" w14:paraId="05EEDF48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813" w:type="dxa"/>
            <w:tcBorders>
              <w:bottom w:val="single" w:color="008000" w:sz="6" w:space="0"/>
            </w:tcBorders>
            <w:shd w:val="clear" w:color="auto" w:fill="auto"/>
          </w:tcPr>
          <w:p w:rsidR="00B203D9" w:rsidP="00B203D9" w:rsidRDefault="00B203D9" w14:paraId="37F88235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027787">
              <w:rPr>
                <w:rFonts w:ascii="Arial" w:hAnsi="Arial" w:cs="Arial"/>
                <w:sz w:val="22"/>
                <w:szCs w:val="22"/>
              </w:rPr>
              <w:t>Tayo Odubela</w:t>
            </w:r>
          </w:p>
        </w:tc>
        <w:tc>
          <w:tcPr>
            <w:tcW w:w="1260" w:type="dxa"/>
            <w:tcBorders>
              <w:bottom w:val="single" w:color="008000" w:sz="6" w:space="0"/>
            </w:tcBorders>
          </w:tcPr>
          <w:p w:rsidR="00B203D9" w:rsidP="00B203D9" w:rsidRDefault="00B203D9" w14:paraId="53A7F5CF" w14:textId="7777777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ICO42C</w:t>
            </w:r>
          </w:p>
        </w:tc>
        <w:tc>
          <w:tcPr>
            <w:tcW w:w="1710" w:type="dxa"/>
            <w:tcBorders>
              <w:bottom w:val="single" w:color="008000" w:sz="6" w:space="0"/>
            </w:tcBorders>
            <w:shd w:val="clear" w:color="auto" w:fill="auto"/>
          </w:tcPr>
          <w:p w:rsidR="00B203D9" w:rsidP="00B203D9" w:rsidRDefault="00B203D9" w14:paraId="6D8DD5C5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027787">
              <w:rPr>
                <w:rFonts w:ascii="Arial" w:hAnsi="Arial" w:cs="Arial"/>
                <w:sz w:val="22"/>
                <w:szCs w:val="22"/>
              </w:rPr>
              <w:t>06-83994661</w:t>
            </w:r>
          </w:p>
        </w:tc>
        <w:tc>
          <w:tcPr>
            <w:tcW w:w="3150" w:type="dxa"/>
            <w:tcBorders>
              <w:bottom w:val="single" w:color="008000" w:sz="6" w:space="0"/>
            </w:tcBorders>
            <w:shd w:val="clear" w:color="auto" w:fill="auto"/>
          </w:tcPr>
          <w:p w:rsidR="00B203D9" w:rsidP="00B203D9" w:rsidRDefault="00435397" w14:paraId="754EE305" w14:textId="77777777">
            <w:pPr>
              <w:rPr>
                <w:rFonts w:ascii="Arial" w:hAnsi="Arial" w:cs="Arial"/>
                <w:sz w:val="22"/>
                <w:szCs w:val="22"/>
              </w:rPr>
            </w:pPr>
            <w:hyperlink r:id="rId12">
              <w:r w:rsidRPr="00027787" w:rsidR="00B203D9">
                <w:rPr>
                  <w:rStyle w:val="Hyperlink"/>
                  <w:rFonts w:ascii="Arial" w:hAnsi="Arial" w:cs="Arial"/>
                  <w:sz w:val="22"/>
                  <w:szCs w:val="22"/>
                </w:rPr>
                <w:t>todubela@student.scalda.nl</w:t>
              </w:r>
            </w:hyperlink>
            <w:r w:rsidRPr="00027787" w:rsidR="00B203D9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</w:tr>
      <w:tr w:rsidRPr="00A53474" w:rsidR="00B203D9" w:rsidTr="000D02D6" w14:paraId="632EDAB6" w14:textId="77777777">
        <w:trPr>
          <w:trHeight w:val="85"/>
        </w:trPr>
        <w:tc>
          <w:tcPr>
            <w:tcW w:w="2412" w:type="dxa"/>
            <w:shd w:val="clear" w:color="auto" w:fill="auto"/>
          </w:tcPr>
          <w:p w:rsidRPr="00A53474" w:rsidR="00B203D9" w:rsidP="00B203D9" w:rsidRDefault="00B203D9" w14:paraId="2D645FF7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813" w:type="dxa"/>
            <w:tcBorders>
              <w:bottom w:val="single" w:color="008000" w:sz="6" w:space="0"/>
            </w:tcBorders>
            <w:shd w:val="clear" w:color="auto" w:fill="auto"/>
          </w:tcPr>
          <w:p w:rsidR="00B203D9" w:rsidP="00B203D9" w:rsidRDefault="00B203D9" w14:paraId="7EC24524" w14:textId="7F5D184F">
            <w:pPr>
              <w:rPr>
                <w:rFonts w:ascii="Arial" w:hAnsi="Arial" w:cs="Arial"/>
                <w:sz w:val="22"/>
                <w:szCs w:val="22"/>
              </w:rPr>
            </w:pPr>
            <w:r w:rsidRPr="63DE2A5E">
              <w:rPr>
                <w:rFonts w:ascii="Arial" w:hAnsi="Arial" w:cs="Arial"/>
                <w:sz w:val="22"/>
                <w:szCs w:val="22"/>
              </w:rPr>
              <w:t xml:space="preserve">Jiaru </w:t>
            </w:r>
            <w:r w:rsidRPr="63DE2A5E" w:rsidR="003E4E88">
              <w:rPr>
                <w:rFonts w:ascii="Arial" w:hAnsi="Arial" w:cs="Arial"/>
                <w:sz w:val="22"/>
                <w:szCs w:val="22"/>
              </w:rPr>
              <w:t>Reijngoudt</w:t>
            </w:r>
          </w:p>
        </w:tc>
        <w:tc>
          <w:tcPr>
            <w:tcW w:w="1260" w:type="dxa"/>
            <w:tcBorders>
              <w:bottom w:val="single" w:color="008000" w:sz="6" w:space="0"/>
            </w:tcBorders>
          </w:tcPr>
          <w:p w:rsidR="00B203D9" w:rsidP="00B203D9" w:rsidRDefault="00B203D9" w14:paraId="7DE3820A" w14:textId="7777777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ICO41C</w:t>
            </w:r>
          </w:p>
        </w:tc>
        <w:tc>
          <w:tcPr>
            <w:tcW w:w="1710" w:type="dxa"/>
            <w:tcBorders>
              <w:bottom w:val="single" w:color="008000" w:sz="6" w:space="0"/>
            </w:tcBorders>
            <w:shd w:val="clear" w:color="auto" w:fill="auto"/>
          </w:tcPr>
          <w:p w:rsidR="00B203D9" w:rsidP="00B203D9" w:rsidRDefault="00B203D9" w14:paraId="1C00C587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150" w:type="dxa"/>
            <w:tcBorders>
              <w:bottom w:val="single" w:color="008000" w:sz="6" w:space="0"/>
            </w:tcBorders>
            <w:shd w:val="clear" w:color="auto" w:fill="auto"/>
          </w:tcPr>
          <w:p w:rsidRPr="00213092" w:rsidR="00B203D9" w:rsidP="00B203D9" w:rsidRDefault="00435397" w14:paraId="64A68450" w14:textId="77777777">
            <w:pPr>
              <w:rPr>
                <w:rFonts w:ascii="Arial" w:hAnsi="Arial" w:cs="Arial"/>
                <w:sz w:val="22"/>
                <w:szCs w:val="22"/>
              </w:rPr>
            </w:pPr>
            <w:hyperlink r:id="rId13">
              <w:r w:rsidRPr="63DE2A5E" w:rsidR="00B203D9">
                <w:rPr>
                  <w:rStyle w:val="Hyperlink"/>
                  <w:rFonts w:ascii="Arial" w:hAnsi="Arial" w:cs="Arial"/>
                  <w:sz w:val="22"/>
                  <w:szCs w:val="22"/>
                </w:rPr>
                <w:t>jreijngoudt@student.scalda.nl</w:t>
              </w:r>
            </w:hyperlink>
            <w:r w:rsidRPr="63DE2A5E" w:rsidR="00B203D9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</w:tr>
      <w:tr w:rsidRPr="00A53474" w:rsidR="00B203D9" w:rsidTr="000D02D6" w14:paraId="505DE965" w14:textId="77777777">
        <w:trPr>
          <w:trHeight w:val="85"/>
        </w:trPr>
        <w:tc>
          <w:tcPr>
            <w:tcW w:w="2412" w:type="dxa"/>
            <w:shd w:val="clear" w:color="auto" w:fill="auto"/>
          </w:tcPr>
          <w:p w:rsidRPr="00A53474" w:rsidR="00B203D9" w:rsidP="00B203D9" w:rsidRDefault="00B203D9" w14:paraId="1789564E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813" w:type="dxa"/>
            <w:tcBorders>
              <w:bottom w:val="single" w:color="008000" w:sz="6" w:space="0"/>
            </w:tcBorders>
            <w:shd w:val="clear" w:color="auto" w:fill="auto"/>
          </w:tcPr>
          <w:p w:rsidR="00B203D9" w:rsidP="00B203D9" w:rsidRDefault="00B203D9" w14:paraId="0AC0AE2E" w14:textId="7777777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Joost Bosman</w:t>
            </w:r>
          </w:p>
        </w:tc>
        <w:tc>
          <w:tcPr>
            <w:tcW w:w="1260" w:type="dxa"/>
            <w:tcBorders>
              <w:bottom w:val="single" w:color="008000" w:sz="6" w:space="0"/>
            </w:tcBorders>
          </w:tcPr>
          <w:p w:rsidR="00B203D9" w:rsidP="00B203D9" w:rsidRDefault="00B203D9" w14:paraId="1CE6C4E6" w14:textId="7777777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ICO41C</w:t>
            </w:r>
          </w:p>
        </w:tc>
        <w:tc>
          <w:tcPr>
            <w:tcW w:w="1710" w:type="dxa"/>
            <w:tcBorders>
              <w:bottom w:val="single" w:color="008000" w:sz="6" w:space="0"/>
            </w:tcBorders>
            <w:shd w:val="clear" w:color="auto" w:fill="auto"/>
          </w:tcPr>
          <w:p w:rsidR="00B203D9" w:rsidP="00B203D9" w:rsidRDefault="00B203D9" w14:paraId="5C1C6925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150" w:type="dxa"/>
            <w:tcBorders>
              <w:bottom w:val="single" w:color="008000" w:sz="6" w:space="0"/>
            </w:tcBorders>
            <w:shd w:val="clear" w:color="auto" w:fill="auto"/>
          </w:tcPr>
          <w:p w:rsidRPr="00213092" w:rsidR="00B203D9" w:rsidP="00B203D9" w:rsidRDefault="00435397" w14:paraId="48FA961E" w14:textId="77777777">
            <w:pPr>
              <w:rPr>
                <w:rFonts w:ascii="Arial" w:hAnsi="Arial" w:cs="Arial"/>
                <w:sz w:val="22"/>
                <w:szCs w:val="24"/>
              </w:rPr>
            </w:pPr>
            <w:hyperlink w:history="1" r:id="rId14">
              <w:r w:rsidRPr="00DE3C4B" w:rsidR="00B203D9">
                <w:rPr>
                  <w:rStyle w:val="Hyperlink"/>
                  <w:rFonts w:ascii="Arial" w:hAnsi="Arial" w:cs="Arial"/>
                  <w:sz w:val="22"/>
                  <w:szCs w:val="24"/>
                </w:rPr>
                <w:t>jbosman@student.scalda.nl</w:t>
              </w:r>
            </w:hyperlink>
            <w:r w:rsidR="00B203D9">
              <w:rPr>
                <w:rFonts w:ascii="Arial" w:hAnsi="Arial" w:cs="Arial"/>
                <w:sz w:val="22"/>
                <w:szCs w:val="24"/>
              </w:rPr>
              <w:t xml:space="preserve"> </w:t>
            </w:r>
          </w:p>
        </w:tc>
      </w:tr>
      <w:tr w:rsidRPr="00A53474" w:rsidR="00B203D9" w:rsidTr="000D02D6" w14:paraId="26D6772A" w14:textId="77777777">
        <w:tc>
          <w:tcPr>
            <w:tcW w:w="2412" w:type="dxa"/>
            <w:shd w:val="clear" w:color="auto" w:fill="auto"/>
          </w:tcPr>
          <w:p w:rsidRPr="00A53474" w:rsidR="00B203D9" w:rsidP="00B203D9" w:rsidRDefault="00B203D9" w14:paraId="3DCFA221" w14:textId="77777777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A53474">
              <w:rPr>
                <w:rFonts w:ascii="Arial" w:hAnsi="Arial" w:cs="Arial"/>
                <w:b/>
                <w:sz w:val="22"/>
                <w:szCs w:val="22"/>
              </w:rPr>
              <w:t>Projectcoach</w:t>
            </w:r>
          </w:p>
        </w:tc>
        <w:tc>
          <w:tcPr>
            <w:tcW w:w="1813" w:type="dxa"/>
            <w:shd w:val="clear" w:color="auto" w:fill="auto"/>
          </w:tcPr>
          <w:p w:rsidRPr="00A53474" w:rsidR="00B203D9" w:rsidP="00B203D9" w:rsidRDefault="00B203D9" w14:paraId="618BAF0B" w14:textId="7777777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Marcel Houtekamer</w:t>
            </w:r>
          </w:p>
        </w:tc>
        <w:tc>
          <w:tcPr>
            <w:tcW w:w="1260" w:type="dxa"/>
          </w:tcPr>
          <w:p w:rsidRPr="00A53474" w:rsidR="00B203D9" w:rsidP="00B203D9" w:rsidRDefault="00B203D9" w14:paraId="46C717C8" w14:textId="7777777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Scalda</w:t>
            </w:r>
          </w:p>
        </w:tc>
        <w:tc>
          <w:tcPr>
            <w:tcW w:w="1710" w:type="dxa"/>
            <w:shd w:val="clear" w:color="auto" w:fill="auto"/>
          </w:tcPr>
          <w:p w:rsidRPr="00A53474" w:rsidR="00B203D9" w:rsidP="00B203D9" w:rsidRDefault="00B203D9" w14:paraId="5EE824E1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150" w:type="dxa"/>
            <w:shd w:val="clear" w:color="auto" w:fill="auto"/>
          </w:tcPr>
          <w:p w:rsidRPr="00A53474" w:rsidR="00B203D9" w:rsidP="00B203D9" w:rsidRDefault="00435397" w14:paraId="0ADBA1AF" w14:textId="77777777">
            <w:pPr>
              <w:rPr>
                <w:rFonts w:ascii="Arial" w:hAnsi="Arial" w:cs="Arial"/>
                <w:sz w:val="22"/>
                <w:szCs w:val="22"/>
              </w:rPr>
            </w:pPr>
            <w:hyperlink w:history="1" r:id="rId15">
              <w:r w:rsidRPr="00DE3C4B" w:rsidR="00B203D9">
                <w:rPr>
                  <w:rStyle w:val="Hyperlink"/>
                  <w:rFonts w:ascii="Arial" w:hAnsi="Arial" w:cs="Arial"/>
                  <w:sz w:val="22"/>
                  <w:szCs w:val="22"/>
                </w:rPr>
                <w:t>mhoutekamer@scalda.nl</w:t>
              </w:r>
            </w:hyperlink>
            <w:r w:rsidR="00B203D9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</w:tr>
      <w:tr w:rsidRPr="00A53474" w:rsidR="00B203D9" w:rsidTr="00862EA6" w14:paraId="44DE4E8C" w14:textId="77777777">
        <w:trPr>
          <w:trHeight w:val="581"/>
        </w:trPr>
        <w:tc>
          <w:tcPr>
            <w:tcW w:w="2412" w:type="dxa"/>
            <w:shd w:val="clear" w:color="auto" w:fill="auto"/>
          </w:tcPr>
          <w:p w:rsidRPr="00A53474" w:rsidR="00B203D9" w:rsidP="00B203D9" w:rsidRDefault="00B203D9" w14:paraId="0CA64FC4" w14:textId="77777777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A53474">
              <w:rPr>
                <w:rFonts w:ascii="Arial" w:hAnsi="Arial" w:cs="Arial"/>
                <w:b/>
                <w:sz w:val="22"/>
                <w:szCs w:val="22"/>
              </w:rPr>
              <w:t>Vak coach</w:t>
            </w:r>
          </w:p>
        </w:tc>
        <w:tc>
          <w:tcPr>
            <w:tcW w:w="1813" w:type="dxa"/>
            <w:shd w:val="clear" w:color="auto" w:fill="auto"/>
          </w:tcPr>
          <w:p w:rsidRPr="00A53474" w:rsidR="00B203D9" w:rsidP="00B203D9" w:rsidRDefault="00B203D9" w14:paraId="634ECCF2" w14:textId="7777777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Marcel Houtekamer</w:t>
            </w:r>
          </w:p>
        </w:tc>
        <w:tc>
          <w:tcPr>
            <w:tcW w:w="1260" w:type="dxa"/>
          </w:tcPr>
          <w:p w:rsidRPr="00A53474" w:rsidR="00B203D9" w:rsidP="00B203D9" w:rsidRDefault="00B203D9" w14:paraId="61194956" w14:textId="7777777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Scalda</w:t>
            </w:r>
          </w:p>
        </w:tc>
        <w:tc>
          <w:tcPr>
            <w:tcW w:w="1710" w:type="dxa"/>
            <w:shd w:val="clear" w:color="auto" w:fill="auto"/>
          </w:tcPr>
          <w:p w:rsidRPr="00A53474" w:rsidR="00B203D9" w:rsidP="00B203D9" w:rsidRDefault="00B203D9" w14:paraId="221F57E3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150" w:type="dxa"/>
            <w:shd w:val="clear" w:color="auto" w:fill="auto"/>
          </w:tcPr>
          <w:p w:rsidRPr="00A53474" w:rsidR="00B203D9" w:rsidP="00B203D9" w:rsidRDefault="00435397" w14:paraId="277B6BAB" w14:textId="77777777">
            <w:pPr>
              <w:rPr>
                <w:rFonts w:ascii="Arial" w:hAnsi="Arial" w:cs="Arial"/>
                <w:sz w:val="22"/>
                <w:szCs w:val="22"/>
              </w:rPr>
            </w:pPr>
            <w:hyperlink w:history="1" r:id="rId16">
              <w:r w:rsidRPr="00DE3C4B" w:rsidR="00B203D9">
                <w:rPr>
                  <w:rStyle w:val="Hyperlink"/>
                  <w:rFonts w:ascii="Arial" w:hAnsi="Arial" w:cs="Arial"/>
                  <w:sz w:val="22"/>
                  <w:szCs w:val="22"/>
                </w:rPr>
                <w:t>mhoutekamer@scalda.nl</w:t>
              </w:r>
            </w:hyperlink>
            <w:r w:rsidR="00B203D9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</w:tr>
      <w:tr w:rsidRPr="00A53474" w:rsidR="00B203D9" w:rsidTr="00B203D9" w14:paraId="0636A4C1" w14:textId="77777777">
        <w:tc>
          <w:tcPr>
            <w:tcW w:w="2412" w:type="dxa"/>
            <w:shd w:val="clear" w:color="auto" w:fill="auto"/>
          </w:tcPr>
          <w:p w:rsidR="00B203D9" w:rsidP="00B203D9" w:rsidRDefault="00B203D9" w14:paraId="39AD894B" w14:textId="77777777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A53474">
              <w:rPr>
                <w:rFonts w:ascii="Arial" w:hAnsi="Arial" w:cs="Arial"/>
                <w:b/>
                <w:sz w:val="22"/>
                <w:szCs w:val="22"/>
              </w:rPr>
              <w:t>Expert bedrijf</w:t>
            </w:r>
          </w:p>
          <w:p w:rsidR="00D9658B" w:rsidP="00B203D9" w:rsidRDefault="00D9658B" w14:paraId="24554D07" w14:textId="77777777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  <w:p w:rsidR="00D9658B" w:rsidP="00B203D9" w:rsidRDefault="00D9658B" w14:paraId="71DC92C1" w14:textId="77777777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  <w:p w:rsidR="00D9658B" w:rsidP="00B203D9" w:rsidRDefault="00D9658B" w14:paraId="5E76D19E" w14:textId="77777777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  <w:p w:rsidRPr="00A53474" w:rsidR="00D9658B" w:rsidP="00B203D9" w:rsidRDefault="00D9658B" w14:paraId="1F781905" w14:textId="35F6F737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3073" w:type="dxa"/>
            <w:gridSpan w:val="2"/>
            <w:shd w:val="clear" w:color="auto" w:fill="auto"/>
          </w:tcPr>
          <w:p w:rsidR="00B203D9" w:rsidP="00B203D9" w:rsidRDefault="00B203D9" w14:paraId="0AA8362A" w14:textId="7777777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Lokaal 0</w:t>
            </w:r>
          </w:p>
          <w:p w:rsidR="00862EA6" w:rsidP="00B203D9" w:rsidRDefault="00862EA6" w14:paraId="1ABF2974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  <w:p w:rsidR="00862EA6" w:rsidP="00B203D9" w:rsidRDefault="00862EA6" w14:paraId="27C82BD4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  <w:p w:rsidR="00862EA6" w:rsidP="00B203D9" w:rsidRDefault="00862EA6" w14:paraId="2D4ACB16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  <w:p w:rsidR="00862EA6" w:rsidP="00B203D9" w:rsidRDefault="00862EA6" w14:paraId="0D804656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  <w:p w:rsidR="00862EA6" w:rsidP="00B203D9" w:rsidRDefault="00862EA6" w14:paraId="48870838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  <w:p w:rsidRPr="00A53474" w:rsidR="00862EA6" w:rsidP="00B203D9" w:rsidRDefault="00862EA6" w14:paraId="5D648538" w14:textId="0D170E2A">
            <w:pPr>
              <w:rPr>
                <w:rFonts w:ascii="Arial" w:hAnsi="Arial" w:cs="Arial"/>
                <w:sz w:val="22"/>
                <w:szCs w:val="22"/>
              </w:rPr>
            </w:pPr>
            <w:bookmarkStart w:name="_GoBack" w:id="0"/>
            <w:bookmarkEnd w:id="0"/>
          </w:p>
        </w:tc>
        <w:tc>
          <w:tcPr>
            <w:tcW w:w="1710" w:type="dxa"/>
            <w:shd w:val="clear" w:color="auto" w:fill="auto"/>
          </w:tcPr>
          <w:p w:rsidRPr="00A53474" w:rsidR="00B203D9" w:rsidP="00B203D9" w:rsidRDefault="00B203D9" w14:paraId="74579C38" w14:textId="7777777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0640059484</w:t>
            </w:r>
          </w:p>
        </w:tc>
        <w:tc>
          <w:tcPr>
            <w:tcW w:w="3150" w:type="dxa"/>
            <w:shd w:val="clear" w:color="auto" w:fill="auto"/>
          </w:tcPr>
          <w:p w:rsidRPr="00A53474" w:rsidR="00B203D9" w:rsidP="00B203D9" w:rsidRDefault="00435397" w14:paraId="6010F93E" w14:textId="07A1DE4E">
            <w:pPr>
              <w:rPr>
                <w:rFonts w:ascii="Arial" w:hAnsi="Arial" w:cs="Arial"/>
                <w:sz w:val="22"/>
                <w:szCs w:val="22"/>
              </w:rPr>
            </w:pPr>
            <w:hyperlink w:history="1" r:id="rId17">
              <w:r w:rsidRPr="00967EF3" w:rsidR="004E799C">
                <w:rPr>
                  <w:rStyle w:val="Hyperlink"/>
                  <w:rFonts w:ascii="Arial" w:hAnsi="Arial" w:cs="Arial"/>
                  <w:sz w:val="22"/>
                  <w:szCs w:val="22"/>
                </w:rPr>
                <w:t>Al</w:t>
              </w:r>
              <w:r w:rsidRPr="00967EF3" w:rsidR="004E799C">
                <w:rPr>
                  <w:rStyle w:val="Hyperlink"/>
                </w:rPr>
                <w:t>e</w:t>
              </w:r>
              <w:r w:rsidRPr="00967EF3" w:rsidR="004E799C">
                <w:rPr>
                  <w:rStyle w:val="Hyperlink"/>
                  <w:rFonts w:ascii="Arial" w:hAnsi="Arial" w:cs="Arial"/>
                  <w:sz w:val="22"/>
                  <w:szCs w:val="22"/>
                </w:rPr>
                <w:t>xander@lokaal0.nl</w:t>
              </w:r>
            </w:hyperlink>
            <w:r w:rsidR="00B203D9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</w:tr>
      <w:tr w:rsidRPr="00A53474" w:rsidR="00B203D9" w:rsidTr="00B203D9" w14:paraId="0301F18F" w14:textId="77777777">
        <w:tc>
          <w:tcPr>
            <w:tcW w:w="2412" w:type="dxa"/>
            <w:shd w:val="clear" w:color="auto" w:fill="auto"/>
          </w:tcPr>
          <w:p w:rsidRPr="00A53474" w:rsidR="00B203D9" w:rsidP="00B203D9" w:rsidRDefault="00B203D9" w14:paraId="04B2FA03" w14:textId="77777777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A53474">
              <w:rPr>
                <w:rFonts w:ascii="Arial" w:hAnsi="Arial" w:cs="Arial"/>
                <w:b/>
                <w:sz w:val="22"/>
                <w:szCs w:val="22"/>
              </w:rPr>
              <w:lastRenderedPageBreak/>
              <w:t>Tijdvak opdracht</w:t>
            </w:r>
          </w:p>
        </w:tc>
        <w:tc>
          <w:tcPr>
            <w:tcW w:w="7933" w:type="dxa"/>
            <w:gridSpan w:val="4"/>
          </w:tcPr>
          <w:p w:rsidR="00B203D9" w:rsidP="00B203D9" w:rsidRDefault="00B203D9" w14:paraId="612DF8DD" w14:textId="443A77D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In </w:t>
            </w:r>
            <w:r w:rsidR="00825DBA">
              <w:rPr>
                <w:rFonts w:ascii="Arial" w:hAnsi="Arial" w:cs="Arial"/>
                <w:sz w:val="22"/>
                <w:szCs w:val="22"/>
              </w:rPr>
              <w:t>w</w:t>
            </w:r>
            <w:r>
              <w:rPr>
                <w:rFonts w:ascii="Arial" w:hAnsi="Arial" w:cs="Arial"/>
                <w:sz w:val="22"/>
                <w:szCs w:val="22"/>
              </w:rPr>
              <w:t xml:space="preserve">eek 47 zal er een </w:t>
            </w:r>
            <w:r w:rsidR="00D20520">
              <w:rPr>
                <w:rFonts w:ascii="Arial" w:hAnsi="Arial" w:cs="Arial"/>
                <w:sz w:val="22"/>
                <w:szCs w:val="22"/>
              </w:rPr>
              <w:t>Leerofferte</w:t>
            </w:r>
            <w:r>
              <w:rPr>
                <w:rFonts w:ascii="Arial" w:hAnsi="Arial" w:cs="Arial"/>
                <w:sz w:val="22"/>
                <w:szCs w:val="22"/>
              </w:rPr>
              <w:t xml:space="preserve"> worden opgesteld naar aanleiding van het klantengesprek in week </w:t>
            </w:r>
            <w:r w:rsidR="008D6E0B">
              <w:rPr>
                <w:rFonts w:ascii="Arial" w:hAnsi="Arial" w:cs="Arial"/>
                <w:sz w:val="22"/>
                <w:szCs w:val="22"/>
              </w:rPr>
              <w:t>46</w:t>
            </w:r>
            <w:r>
              <w:rPr>
                <w:rFonts w:ascii="Arial" w:hAnsi="Arial" w:cs="Arial"/>
                <w:sz w:val="22"/>
                <w:szCs w:val="22"/>
              </w:rPr>
              <w:t xml:space="preserve">. In de </w:t>
            </w:r>
            <w:r w:rsidR="00D20520">
              <w:rPr>
                <w:rFonts w:ascii="Arial" w:hAnsi="Arial" w:cs="Arial"/>
                <w:sz w:val="22"/>
                <w:szCs w:val="22"/>
              </w:rPr>
              <w:t>Leerofferte</w:t>
            </w:r>
            <w:r>
              <w:rPr>
                <w:rFonts w:ascii="Arial" w:hAnsi="Arial" w:cs="Arial"/>
                <w:sz w:val="22"/>
                <w:szCs w:val="22"/>
              </w:rPr>
              <w:t xml:space="preserve"> zal een behoefte analyse bevatten samen met verdere algemene informatie omtrent het project.</w:t>
            </w:r>
          </w:p>
          <w:p w:rsidR="00B203D9" w:rsidP="00B203D9" w:rsidRDefault="00B203D9" w14:paraId="3BB123D5" w14:textId="20BC17DF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Aan het eind van week </w:t>
            </w:r>
            <w:r w:rsidR="009713D9">
              <w:rPr>
                <w:rFonts w:ascii="Arial" w:hAnsi="Arial" w:cs="Arial"/>
                <w:sz w:val="22"/>
                <w:szCs w:val="22"/>
              </w:rPr>
              <w:t>47</w:t>
            </w:r>
            <w:r>
              <w:rPr>
                <w:rFonts w:ascii="Arial" w:hAnsi="Arial" w:cs="Arial"/>
                <w:sz w:val="22"/>
                <w:szCs w:val="22"/>
              </w:rPr>
              <w:t xml:space="preserve"> zal ook het functioneel ontwerp klaar worden gemaakt. </w:t>
            </w:r>
          </w:p>
          <w:p w:rsidR="00B203D9" w:rsidP="00B203D9" w:rsidRDefault="00B203D9" w14:paraId="15B86B49" w14:textId="7777777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Op dinsdag 26 november zal er een klantengesprek zijn om het functioneel en technisch ontwerp en de algemene voortgang te bespreken met de klant.</w:t>
            </w:r>
          </w:p>
          <w:p w:rsidRPr="00A53474" w:rsidR="00B203D9" w:rsidP="00B203D9" w:rsidRDefault="00B203D9" w14:paraId="5EF89F3E" w14:textId="4F68260E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In week </w:t>
            </w:r>
            <w:r w:rsidR="000C1C1F">
              <w:rPr>
                <w:rFonts w:ascii="Arial" w:hAnsi="Arial" w:cs="Arial"/>
                <w:sz w:val="22"/>
                <w:szCs w:val="22"/>
              </w:rPr>
              <w:t>48</w:t>
            </w:r>
            <w:r w:rsidR="00825DBA">
              <w:rPr>
                <w:rFonts w:ascii="Arial" w:hAnsi="Arial" w:cs="Arial"/>
                <w:sz w:val="22"/>
                <w:szCs w:val="22"/>
              </w:rPr>
              <w:t xml:space="preserve"> zal </w:t>
            </w:r>
            <w:r w:rsidR="000C1C1F">
              <w:rPr>
                <w:rFonts w:ascii="Arial" w:hAnsi="Arial" w:cs="Arial"/>
                <w:sz w:val="22"/>
                <w:szCs w:val="22"/>
              </w:rPr>
              <w:t xml:space="preserve">het technisch ontwerp klaar zijn en zal er </w:t>
            </w:r>
            <w:r w:rsidR="007E283B">
              <w:rPr>
                <w:rFonts w:ascii="Arial" w:hAnsi="Arial" w:cs="Arial"/>
                <w:sz w:val="22"/>
                <w:szCs w:val="22"/>
              </w:rPr>
              <w:t>worden gewerkt aan</w:t>
            </w:r>
            <w:r w:rsidR="000C1C1F">
              <w:rPr>
                <w:rFonts w:ascii="Arial" w:hAnsi="Arial" w:cs="Arial"/>
                <w:sz w:val="22"/>
                <w:szCs w:val="22"/>
              </w:rPr>
              <w:t xml:space="preserve"> de testomgeving.</w:t>
            </w:r>
            <w:r w:rsidR="00EE6F38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F84B7F">
              <w:rPr>
                <w:rFonts w:ascii="Arial" w:hAnsi="Arial" w:cs="Arial"/>
                <w:sz w:val="22"/>
                <w:szCs w:val="22"/>
              </w:rPr>
              <w:t>In week 49 zal het prototype worden opgeleverd.</w:t>
            </w:r>
          </w:p>
        </w:tc>
      </w:tr>
      <w:tr w:rsidRPr="00A53474" w:rsidR="00B203D9" w:rsidTr="00B203D9" w14:paraId="30291AFF" w14:textId="77777777">
        <w:tc>
          <w:tcPr>
            <w:tcW w:w="2412" w:type="dxa"/>
            <w:shd w:val="clear" w:color="auto" w:fill="auto"/>
          </w:tcPr>
          <w:p w:rsidRPr="00A53474" w:rsidR="00B203D9" w:rsidP="00B203D9" w:rsidRDefault="00B203D9" w14:paraId="7C9C9ADE" w14:textId="77777777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A53474">
              <w:rPr>
                <w:rFonts w:ascii="Arial" w:hAnsi="Arial" w:cs="Arial"/>
                <w:b/>
                <w:sz w:val="22"/>
                <w:szCs w:val="22"/>
              </w:rPr>
              <w:t>Uren</w:t>
            </w:r>
          </w:p>
        </w:tc>
        <w:tc>
          <w:tcPr>
            <w:tcW w:w="7933" w:type="dxa"/>
            <w:gridSpan w:val="4"/>
          </w:tcPr>
          <w:p w:rsidRPr="00DB2A52" w:rsidR="00B203D9" w:rsidP="00B203D9" w:rsidRDefault="00B203D9" w14:paraId="1EEE1F07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DB2A52">
              <w:rPr>
                <w:rFonts w:ascii="Arial" w:hAnsi="Arial" w:cs="Arial"/>
                <w:sz w:val="22"/>
                <w:szCs w:val="22"/>
              </w:rPr>
              <w:t xml:space="preserve">Per week </w:t>
            </w:r>
            <w:r>
              <w:rPr>
                <w:rFonts w:ascii="Arial" w:hAnsi="Arial" w:cs="Arial"/>
                <w:sz w:val="22"/>
                <w:szCs w:val="22"/>
              </w:rPr>
              <w:t>ongeveer 10 uur.</w:t>
            </w:r>
          </w:p>
        </w:tc>
      </w:tr>
      <w:tr w:rsidRPr="00A53474" w:rsidR="00B203D9" w:rsidTr="00B203D9" w14:paraId="29D97396" w14:textId="77777777">
        <w:tc>
          <w:tcPr>
            <w:tcW w:w="2412" w:type="dxa"/>
            <w:shd w:val="clear" w:color="auto" w:fill="auto"/>
          </w:tcPr>
          <w:p w:rsidRPr="00A53474" w:rsidR="00B203D9" w:rsidP="00B203D9" w:rsidRDefault="00B203D9" w14:paraId="33FD7F1B" w14:textId="77777777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A53474">
              <w:rPr>
                <w:rFonts w:ascii="Arial" w:hAnsi="Arial" w:cs="Arial"/>
                <w:b/>
                <w:sz w:val="22"/>
                <w:szCs w:val="22"/>
              </w:rPr>
              <w:t>Uitvoeringslocatie(s)</w:t>
            </w:r>
          </w:p>
        </w:tc>
        <w:tc>
          <w:tcPr>
            <w:tcW w:w="7933" w:type="dxa"/>
            <w:gridSpan w:val="4"/>
          </w:tcPr>
          <w:p w:rsidRPr="00A53474" w:rsidR="00B203D9" w:rsidP="00B203D9" w:rsidRDefault="00B203D9" w14:paraId="1F01F9D0" w14:textId="7777777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Scalda Vlissingen</w:t>
            </w:r>
          </w:p>
        </w:tc>
      </w:tr>
    </w:tbl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400"/>
        <w:gridCol w:w="2511"/>
        <w:gridCol w:w="6865"/>
      </w:tblGrid>
      <w:tr w:rsidRPr="00A53474" w:rsidR="00591AA0" w:rsidTr="00027787" w14:paraId="2EBDC930" w14:textId="77777777">
        <w:tc>
          <w:tcPr>
            <w:tcW w:w="0" w:type="auto"/>
            <w:tcBorders>
              <w:bottom w:val="single" w:color="008000" w:sz="6" w:space="0"/>
            </w:tcBorders>
            <w:shd w:val="clear" w:color="auto" w:fill="auto"/>
          </w:tcPr>
          <w:p w:rsidRPr="00A53474" w:rsidR="00591AA0" w:rsidP="00570B34" w:rsidRDefault="00591AA0" w14:paraId="2EBDC92D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t>1.</w:t>
            </w:r>
          </w:p>
        </w:tc>
        <w:tc>
          <w:tcPr>
            <w:tcW w:w="0" w:type="auto"/>
            <w:tcBorders>
              <w:bottom w:val="single" w:color="008000" w:sz="6" w:space="0"/>
            </w:tcBorders>
            <w:shd w:val="clear" w:color="auto" w:fill="auto"/>
          </w:tcPr>
          <w:p w:rsidRPr="00A53474" w:rsidR="00591AA0" w:rsidP="00570B34" w:rsidRDefault="00EA0CA6" w14:paraId="2EBDC92E" w14:textId="7777777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53474">
              <w:rPr>
                <w:rFonts w:ascii="Arial" w:hAnsi="Arial" w:cs="Arial"/>
                <w:b/>
                <w:sz w:val="24"/>
                <w:szCs w:val="24"/>
              </w:rPr>
              <w:t>D</w:t>
            </w:r>
            <w:r w:rsidRPr="00A53474" w:rsidR="00591AA0">
              <w:rPr>
                <w:rFonts w:ascii="Arial" w:hAnsi="Arial" w:cs="Arial"/>
                <w:b/>
                <w:sz w:val="24"/>
                <w:szCs w:val="24"/>
              </w:rPr>
              <w:t>oel</w:t>
            </w:r>
          </w:p>
        </w:tc>
        <w:tc>
          <w:tcPr>
            <w:tcW w:w="6865" w:type="dxa"/>
            <w:tcBorders>
              <w:bottom w:val="single" w:color="008000" w:sz="6" w:space="0"/>
            </w:tcBorders>
            <w:shd w:val="clear" w:color="auto" w:fill="auto"/>
          </w:tcPr>
          <w:p w:rsidR="008026CC" w:rsidP="008026CC" w:rsidRDefault="008026CC" w14:paraId="47E97623" w14:textId="7777777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Een prototype planten systeem met een intern reservoir dat automatisch de plant van water voorziet en een groeilamp er op gebouwd heeft.</w:t>
            </w:r>
          </w:p>
          <w:p w:rsidR="008026CC" w:rsidP="008026CC" w:rsidRDefault="008026CC" w14:paraId="6265E731" w14:textId="77777777">
            <w:pPr>
              <w:rPr>
                <w:rFonts w:ascii="Arial" w:hAnsi="Arial" w:cs="Arial"/>
                <w:sz w:val="22"/>
                <w:szCs w:val="24"/>
              </w:rPr>
            </w:pPr>
            <w:r w:rsidRPr="0025027D">
              <w:rPr>
                <w:rFonts w:ascii="Arial" w:hAnsi="Arial" w:cs="Arial"/>
                <w:sz w:val="22"/>
                <w:szCs w:val="24"/>
              </w:rPr>
              <w:t>Dit prototype</w:t>
            </w:r>
            <w:r>
              <w:rPr>
                <w:rFonts w:ascii="Arial" w:hAnsi="Arial" w:cs="Arial"/>
                <w:sz w:val="22"/>
                <w:szCs w:val="24"/>
              </w:rPr>
              <w:t xml:space="preserve"> kan een plant voorzien van water en licht wanneer de plant in kwestie dit nodig heeft. </w:t>
            </w:r>
          </w:p>
          <w:p w:rsidR="008026CC" w:rsidP="008026CC" w:rsidRDefault="008026CC" w14:paraId="34EED497" w14:textId="7A6331C4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4"/>
              </w:rPr>
              <w:t>Het is daarom van belang dat de benodigdheden van de  plant ten alle tijden tijdens het project in gedachten gehouden word.</w:t>
            </w:r>
          </w:p>
          <w:p w:rsidRPr="00DB2A52" w:rsidR="00102D7B" w:rsidP="00027787" w:rsidRDefault="00027787" w14:paraId="2EBDC92F" w14:textId="74FD4FE4">
            <w:pPr>
              <w:rPr>
                <w:rFonts w:ascii="Arial" w:hAnsi="Arial" w:cs="Arial"/>
                <w:sz w:val="22"/>
                <w:szCs w:val="22"/>
              </w:rPr>
            </w:pPr>
            <w:r w:rsidRPr="00027787">
              <w:rPr>
                <w:rFonts w:ascii="Arial" w:hAnsi="Arial" w:cs="Arial"/>
                <w:sz w:val="22"/>
                <w:szCs w:val="22"/>
              </w:rPr>
              <w:t>Het bouwen van een</w:t>
            </w:r>
            <w:r w:rsidR="005C3074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C74D09">
              <w:rPr>
                <w:rFonts w:ascii="Arial" w:hAnsi="Arial" w:cs="Arial"/>
                <w:sz w:val="22"/>
                <w:szCs w:val="22"/>
              </w:rPr>
              <w:t>prototype</w:t>
            </w:r>
            <w:r w:rsidRPr="00027787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27787">
              <w:rPr>
                <w:rFonts w:ascii="Arial" w:hAnsi="Arial" w:cs="Arial"/>
                <w:sz w:val="22"/>
                <w:szCs w:val="22"/>
              </w:rPr>
              <w:t>prototype</w:t>
            </w:r>
            <w:proofErr w:type="spellEnd"/>
            <w:r w:rsidRPr="00027787">
              <w:rPr>
                <w:rFonts w:ascii="Arial" w:hAnsi="Arial" w:cs="Arial"/>
                <w:sz w:val="22"/>
                <w:szCs w:val="22"/>
              </w:rPr>
              <w:t xml:space="preserve"> Smart plant pot die met behulp van een </w:t>
            </w:r>
            <w:r w:rsidR="008D1384">
              <w:rPr>
                <w:rFonts w:ascii="Arial" w:hAnsi="Arial" w:cs="Arial"/>
                <w:sz w:val="22"/>
                <w:szCs w:val="22"/>
              </w:rPr>
              <w:t>hardware/software oplossing</w:t>
            </w:r>
            <w:r w:rsidRPr="00027787">
              <w:rPr>
                <w:rFonts w:ascii="Arial" w:hAnsi="Arial" w:cs="Arial"/>
                <w:sz w:val="22"/>
                <w:szCs w:val="22"/>
              </w:rPr>
              <w:t xml:space="preserve"> automatisch het vochtgehalte meet </w:t>
            </w:r>
            <w:r w:rsidR="00D0211D">
              <w:rPr>
                <w:rFonts w:ascii="Arial" w:hAnsi="Arial" w:cs="Arial"/>
                <w:sz w:val="22"/>
                <w:szCs w:val="22"/>
              </w:rPr>
              <w:t>van de grond in</w:t>
            </w:r>
            <w:r w:rsidRPr="00027787">
              <w:rPr>
                <w:rFonts w:ascii="Arial" w:hAnsi="Arial" w:cs="Arial"/>
                <w:sz w:val="22"/>
                <w:szCs w:val="22"/>
              </w:rPr>
              <w:t xml:space="preserve"> de plantenpot en water geeft wanneer dit nodig is. Dit </w:t>
            </w:r>
            <w:r w:rsidRPr="00027787" w:rsidR="00C74D09">
              <w:rPr>
                <w:rFonts w:ascii="Arial" w:hAnsi="Arial" w:cs="Arial"/>
                <w:sz w:val="22"/>
                <w:szCs w:val="22"/>
              </w:rPr>
              <w:t>prototype</w:t>
            </w:r>
            <w:r w:rsidRPr="00027787">
              <w:rPr>
                <w:rFonts w:ascii="Arial" w:hAnsi="Arial" w:cs="Arial"/>
                <w:sz w:val="22"/>
                <w:szCs w:val="22"/>
              </w:rPr>
              <w:t xml:space="preserve"> moet ook een </w:t>
            </w:r>
            <w:r w:rsidR="001E7A65">
              <w:rPr>
                <w:rFonts w:ascii="Arial" w:hAnsi="Arial" w:cs="Arial"/>
                <w:sz w:val="22"/>
                <w:szCs w:val="22"/>
              </w:rPr>
              <w:t>g</w:t>
            </w:r>
            <w:r w:rsidR="00A3059C">
              <w:rPr>
                <w:rFonts w:ascii="Arial" w:hAnsi="Arial" w:cs="Arial"/>
                <w:sz w:val="22"/>
                <w:szCs w:val="22"/>
              </w:rPr>
              <w:t>r</w:t>
            </w:r>
            <w:r w:rsidR="001E7A65">
              <w:rPr>
                <w:rFonts w:ascii="Arial" w:hAnsi="Arial" w:cs="Arial"/>
                <w:sz w:val="22"/>
                <w:szCs w:val="22"/>
              </w:rPr>
              <w:t>oeilamp hebben</w:t>
            </w:r>
            <w:r w:rsidRPr="00027787">
              <w:rPr>
                <w:rFonts w:ascii="Arial" w:hAnsi="Arial" w:cs="Arial"/>
                <w:sz w:val="22"/>
                <w:szCs w:val="22"/>
              </w:rPr>
              <w:t>.</w:t>
            </w:r>
            <w:r w:rsidR="00330FA2">
              <w:br/>
            </w:r>
          </w:p>
        </w:tc>
      </w:tr>
      <w:tr w:rsidRPr="00A53474" w:rsidR="00591AA0" w:rsidTr="00027787" w14:paraId="2EBDC935" w14:textId="77777777">
        <w:tc>
          <w:tcPr>
            <w:tcW w:w="0" w:type="auto"/>
            <w:shd w:val="clear" w:color="auto" w:fill="auto"/>
          </w:tcPr>
          <w:p w:rsidRPr="00A53474" w:rsidR="00591AA0" w:rsidP="00570B34" w:rsidRDefault="00591AA0" w14:paraId="2EBDC931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:rsidRPr="00A53474" w:rsidR="00591AA0" w:rsidP="00570B34" w:rsidRDefault="00591AA0" w14:paraId="2EBDC932" w14:textId="7777777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53474">
              <w:rPr>
                <w:rFonts w:ascii="Arial" w:hAnsi="Arial" w:cs="Arial"/>
                <w:b/>
                <w:sz w:val="24"/>
                <w:szCs w:val="24"/>
              </w:rPr>
              <w:t>Beoogd</w:t>
            </w:r>
          </w:p>
          <w:p w:rsidRPr="00A53474" w:rsidR="00591AA0" w:rsidP="00570B34" w:rsidRDefault="00591AA0" w14:paraId="2EBDC933" w14:textId="7777777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53474">
              <w:rPr>
                <w:rFonts w:ascii="Arial" w:hAnsi="Arial" w:cs="Arial"/>
                <w:b/>
                <w:sz w:val="24"/>
                <w:szCs w:val="24"/>
              </w:rPr>
              <w:t>resultaat</w:t>
            </w:r>
          </w:p>
        </w:tc>
        <w:tc>
          <w:tcPr>
            <w:tcW w:w="6865" w:type="dxa"/>
            <w:shd w:val="clear" w:color="auto" w:fill="auto"/>
          </w:tcPr>
          <w:p w:rsidRPr="0025027D" w:rsidR="00102D7B" w:rsidP="00027787" w:rsidRDefault="008026CC" w14:paraId="2EBDC934" w14:textId="32E8E6DC">
            <w:pPr>
              <w:rPr>
                <w:rFonts w:ascii="Arial" w:hAnsi="Arial" w:cs="Arial"/>
                <w:sz w:val="22"/>
                <w:szCs w:val="22"/>
              </w:rPr>
            </w:pPr>
            <w:r w:rsidRPr="00027787">
              <w:rPr>
                <w:rFonts w:ascii="Arial" w:hAnsi="Arial" w:cs="Arial"/>
                <w:sz w:val="22"/>
                <w:szCs w:val="22"/>
              </w:rPr>
              <w:t>Het bouwen van een</w:t>
            </w:r>
            <w:r>
              <w:rPr>
                <w:rFonts w:ascii="Arial" w:hAnsi="Arial" w:cs="Arial"/>
                <w:sz w:val="22"/>
                <w:szCs w:val="22"/>
              </w:rPr>
              <w:t xml:space="preserve"> prototype</w:t>
            </w:r>
            <w:r w:rsidRPr="00027787">
              <w:rPr>
                <w:rFonts w:ascii="Arial" w:hAnsi="Arial" w:cs="Arial"/>
                <w:sz w:val="22"/>
                <w:szCs w:val="22"/>
              </w:rPr>
              <w:t xml:space="preserve"> Smart plant </w:t>
            </w:r>
            <w:r w:rsidR="00444C88">
              <w:rPr>
                <w:rFonts w:ascii="Arial" w:hAnsi="Arial" w:cs="Arial"/>
                <w:sz w:val="22"/>
                <w:szCs w:val="22"/>
              </w:rPr>
              <w:t>systeem</w:t>
            </w:r>
            <w:r w:rsidRPr="00027787">
              <w:rPr>
                <w:rFonts w:ascii="Arial" w:hAnsi="Arial" w:cs="Arial"/>
                <w:sz w:val="22"/>
                <w:szCs w:val="22"/>
              </w:rPr>
              <w:t xml:space="preserve"> die met behulp van een </w:t>
            </w:r>
            <w:r>
              <w:rPr>
                <w:rFonts w:ascii="Arial" w:hAnsi="Arial" w:cs="Arial"/>
                <w:sz w:val="22"/>
                <w:szCs w:val="22"/>
              </w:rPr>
              <w:t>hardware/software oplossing</w:t>
            </w:r>
            <w:r w:rsidRPr="00027787">
              <w:rPr>
                <w:rFonts w:ascii="Arial" w:hAnsi="Arial" w:cs="Arial"/>
                <w:sz w:val="22"/>
                <w:szCs w:val="22"/>
              </w:rPr>
              <w:t xml:space="preserve"> automatisch het vochtgehalte meet </w:t>
            </w:r>
            <w:r>
              <w:rPr>
                <w:rFonts w:ascii="Arial" w:hAnsi="Arial" w:cs="Arial"/>
                <w:sz w:val="22"/>
                <w:szCs w:val="22"/>
              </w:rPr>
              <w:t>van de grond in</w:t>
            </w:r>
            <w:r w:rsidRPr="00027787">
              <w:rPr>
                <w:rFonts w:ascii="Arial" w:hAnsi="Arial" w:cs="Arial"/>
                <w:sz w:val="22"/>
                <w:szCs w:val="22"/>
              </w:rPr>
              <w:t xml:space="preserve"> de plantenpot en water geeft wanneer dit nodig is. Dit prototype moet ook een </w:t>
            </w:r>
            <w:r>
              <w:rPr>
                <w:rFonts w:ascii="Arial" w:hAnsi="Arial" w:cs="Arial"/>
                <w:sz w:val="22"/>
                <w:szCs w:val="22"/>
              </w:rPr>
              <w:t>groeilamp hebben</w:t>
            </w:r>
            <w:r w:rsidRPr="00027787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Pr="00A53474" w:rsidR="00591AA0" w:rsidTr="00027787" w14:paraId="2EBDC940" w14:textId="77777777">
        <w:tc>
          <w:tcPr>
            <w:tcW w:w="0" w:type="auto"/>
            <w:shd w:val="clear" w:color="auto" w:fill="auto"/>
          </w:tcPr>
          <w:p w:rsidRPr="00A53474" w:rsidR="00591AA0" w:rsidP="00570B34" w:rsidRDefault="00591AA0" w14:paraId="2EBDC936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t>3.</w:t>
            </w:r>
          </w:p>
        </w:tc>
        <w:tc>
          <w:tcPr>
            <w:tcW w:w="0" w:type="auto"/>
            <w:shd w:val="clear" w:color="auto" w:fill="auto"/>
          </w:tcPr>
          <w:p w:rsidRPr="00A53474" w:rsidR="00591AA0" w:rsidP="00570B34" w:rsidRDefault="00591AA0" w14:paraId="2EBDC937" w14:textId="7777777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53474">
              <w:rPr>
                <w:rFonts w:ascii="Arial" w:hAnsi="Arial" w:cs="Arial"/>
                <w:b/>
                <w:sz w:val="24"/>
                <w:szCs w:val="24"/>
              </w:rPr>
              <w:t>Gerichte activiteiten</w:t>
            </w:r>
          </w:p>
        </w:tc>
        <w:tc>
          <w:tcPr>
            <w:tcW w:w="6865" w:type="dxa"/>
            <w:shd w:val="clear" w:color="auto" w:fill="auto"/>
          </w:tcPr>
          <w:p w:rsidRPr="001C0912" w:rsidR="00F9427E" w:rsidP="00F9427E" w:rsidRDefault="00A15DFB" w14:paraId="38F2B174" w14:textId="40B769DB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     </w:t>
            </w:r>
            <w:r w:rsidRPr="001C0912" w:rsidR="001C0912">
              <w:rPr>
                <w:rFonts w:ascii="Arial" w:hAnsi="Arial" w:cs="Arial"/>
                <w:b/>
                <w:bCs/>
                <w:sz w:val="22"/>
                <w:szCs w:val="22"/>
              </w:rPr>
              <w:t>Vooronderzoek</w:t>
            </w:r>
            <w:r w:rsidR="009A4A89">
              <w:rPr>
                <w:rFonts w:ascii="Arial" w:hAnsi="Arial" w:cs="Arial"/>
                <w:b/>
                <w:bCs/>
                <w:sz w:val="22"/>
                <w:szCs w:val="22"/>
              </w:rPr>
              <w:t>:</w:t>
            </w:r>
          </w:p>
          <w:p w:rsidR="001302D8" w:rsidP="001302D8" w:rsidRDefault="00233217" w14:paraId="63F287A2" w14:textId="16E5589D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Een ontwerp maken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="001302D8" w:rsidP="001302D8" w:rsidRDefault="00DA6196" w14:paraId="7DA7130E" w14:textId="778530C9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Onderzoek doen naar</w:t>
            </w:r>
            <w:r w:rsidR="00376639">
              <w:rPr>
                <w:rFonts w:ascii="Arial" w:hAnsi="Arial" w:cs="Arial"/>
                <w:sz w:val="22"/>
                <w:szCs w:val="22"/>
              </w:rPr>
              <w:t xml:space="preserve"> beste</w:t>
            </w:r>
            <w:r>
              <w:rPr>
                <w:rFonts w:ascii="Arial" w:hAnsi="Arial" w:cs="Arial"/>
                <w:sz w:val="22"/>
                <w:szCs w:val="22"/>
              </w:rPr>
              <w:t xml:space="preserve"> optie automatisch </w:t>
            </w:r>
            <w:r w:rsidR="00EB2085">
              <w:rPr>
                <w:rFonts w:ascii="Arial" w:hAnsi="Arial" w:cs="Arial"/>
                <w:sz w:val="22"/>
                <w:szCs w:val="22"/>
              </w:rPr>
              <w:t>water geven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="001302D8" w:rsidP="001302D8" w:rsidRDefault="00A117FE" w14:paraId="2EC4CFB3" w14:textId="4BAD803C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Onderzoek doen naar </w:t>
            </w:r>
            <w:r w:rsidR="008C2633">
              <w:rPr>
                <w:rFonts w:ascii="Arial" w:hAnsi="Arial" w:cs="Arial"/>
                <w:sz w:val="22"/>
                <w:szCs w:val="22"/>
              </w:rPr>
              <w:t>beste optie groei</w:t>
            </w:r>
            <w:r w:rsidR="00B623E3">
              <w:rPr>
                <w:rFonts w:ascii="Arial" w:hAnsi="Arial" w:cs="Arial"/>
                <w:sz w:val="22"/>
                <w:szCs w:val="22"/>
              </w:rPr>
              <w:t>lamp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="00306FE6" w:rsidP="001302D8" w:rsidRDefault="00306FE6" w14:paraId="66C16EB4" w14:textId="5A1D6951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Onderzoek doen naar </w:t>
            </w:r>
            <w:r w:rsidR="00F0370F">
              <w:rPr>
                <w:rFonts w:ascii="Arial" w:hAnsi="Arial" w:cs="Arial"/>
                <w:sz w:val="22"/>
                <w:szCs w:val="22"/>
              </w:rPr>
              <w:t>een geschikte voeding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="00626252" w:rsidP="001302D8" w:rsidRDefault="00D4289A" w14:paraId="3AF412FE" w14:textId="3373D35D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Onderzoeken m</w:t>
            </w:r>
            <w:r w:rsidR="00241731">
              <w:rPr>
                <w:rFonts w:ascii="Arial" w:hAnsi="Arial" w:cs="Arial"/>
                <w:sz w:val="22"/>
                <w:szCs w:val="22"/>
              </w:rPr>
              <w:t xml:space="preserve">ogelijkheden </w:t>
            </w:r>
            <w:r w:rsidR="00783875">
              <w:rPr>
                <w:rFonts w:ascii="Arial" w:hAnsi="Arial" w:cs="Arial"/>
                <w:sz w:val="22"/>
                <w:szCs w:val="22"/>
              </w:rPr>
              <w:t xml:space="preserve">bestuur </w:t>
            </w:r>
            <w:r w:rsidR="00241731">
              <w:rPr>
                <w:rFonts w:ascii="Arial" w:hAnsi="Arial" w:cs="Arial"/>
                <w:sz w:val="22"/>
                <w:szCs w:val="22"/>
              </w:rPr>
              <w:t>software / hardware</w:t>
            </w:r>
            <w:r w:rsidR="002D4298">
              <w:rPr>
                <w:rFonts w:ascii="Arial" w:hAnsi="Arial" w:cs="Arial"/>
                <w:sz w:val="22"/>
                <w:szCs w:val="22"/>
              </w:rPr>
              <w:t xml:space="preserve"> die alles aan kan sturen  zodat alles compact kan blijven</w:t>
            </w:r>
            <w:r w:rsidR="0024173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="001C0912" w:rsidP="001C0912" w:rsidRDefault="009A4A89" w14:paraId="47EDF5C2" w14:textId="5764D139">
            <w:pPr>
              <w:ind w:left="36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Test omgeving:</w:t>
            </w:r>
          </w:p>
          <w:p w:rsidRPr="009A4A89" w:rsidR="009A4A89" w:rsidP="009A4A89" w:rsidRDefault="009A4A89" w14:paraId="51BB494E" w14:textId="7B161F96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Het</w:t>
            </w:r>
            <w:r w:rsidRPr="009A4A89">
              <w:rPr>
                <w:rFonts w:ascii="Arial" w:hAnsi="Arial" w:cs="Arial"/>
                <w:sz w:val="22"/>
                <w:szCs w:val="22"/>
              </w:rPr>
              <w:t xml:space="preserve"> ontwerp laten realiseren in een CAD teken programma</w:t>
            </w:r>
            <w:r>
              <w:rPr>
                <w:rFonts w:ascii="Arial" w:hAnsi="Arial" w:cs="Arial"/>
                <w:sz w:val="22"/>
                <w:szCs w:val="22"/>
              </w:rPr>
              <w:t xml:space="preserve"> zodat het </w:t>
            </w:r>
            <w:r w:rsidR="00F9144B">
              <w:rPr>
                <w:rFonts w:ascii="Arial" w:hAnsi="Arial" w:cs="Arial"/>
                <w:sz w:val="22"/>
                <w:szCs w:val="22"/>
              </w:rPr>
              <w:t>geprint kan worden door de 3D printer</w:t>
            </w:r>
            <w:r w:rsidRPr="009A4A89">
              <w:rPr>
                <w:rFonts w:ascii="Arial" w:hAnsi="Arial" w:cs="Arial"/>
                <w:sz w:val="22"/>
                <w:szCs w:val="22"/>
              </w:rPr>
              <w:t>.</w:t>
            </w:r>
          </w:p>
          <w:p w:rsidR="00C27C2E" w:rsidP="001302D8" w:rsidRDefault="002906A3" w14:paraId="0C413749" w14:textId="7D805E0A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Onderdelen </w:t>
            </w:r>
            <w:r w:rsidR="00E2057B">
              <w:rPr>
                <w:rFonts w:ascii="Arial" w:hAnsi="Arial" w:cs="Arial"/>
                <w:sz w:val="22"/>
                <w:szCs w:val="22"/>
              </w:rPr>
              <w:t xml:space="preserve">Bestellen 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="008F6C48" w:rsidP="001302D8" w:rsidRDefault="008F6C48" w14:paraId="022F7E50" w14:textId="64AA5CF5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Software </w:t>
            </w:r>
            <w:r w:rsidR="00102FEB">
              <w:rPr>
                <w:rFonts w:ascii="Arial" w:hAnsi="Arial" w:cs="Arial"/>
                <w:sz w:val="22"/>
                <w:szCs w:val="22"/>
              </w:rPr>
              <w:t xml:space="preserve">laten maken en </w:t>
            </w:r>
            <w:r>
              <w:rPr>
                <w:rFonts w:ascii="Arial" w:hAnsi="Arial" w:cs="Arial"/>
                <w:sz w:val="22"/>
                <w:szCs w:val="22"/>
              </w:rPr>
              <w:t>installeren</w:t>
            </w:r>
            <w:r w:rsidR="00FC4AC6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C243E6">
              <w:rPr>
                <w:rFonts w:ascii="Arial" w:hAnsi="Arial" w:cs="Arial"/>
                <w:sz w:val="22"/>
                <w:szCs w:val="22"/>
              </w:rPr>
              <w:t>die de volgende functionaliteiten heeft: Automatisch grondvochtigheid meten, water geven wanneer dit nodig is</w:t>
            </w:r>
            <w:r w:rsidR="00C721DF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C243E6">
              <w:rPr>
                <w:rFonts w:ascii="Arial" w:hAnsi="Arial" w:cs="Arial"/>
                <w:sz w:val="22"/>
                <w:szCs w:val="22"/>
              </w:rPr>
              <w:t>en aangeven wanneer reservoir leeg is</w:t>
            </w:r>
            <w:r w:rsidR="00C32C62">
              <w:rPr>
                <w:rFonts w:ascii="Arial" w:hAnsi="Arial" w:cs="Arial"/>
                <w:sz w:val="22"/>
                <w:szCs w:val="22"/>
              </w:rPr>
              <w:t xml:space="preserve"> m.b.v. </w:t>
            </w:r>
            <w:r w:rsidR="00D20520">
              <w:rPr>
                <w:rFonts w:ascii="Arial" w:hAnsi="Arial" w:cs="Arial"/>
                <w:sz w:val="22"/>
                <w:szCs w:val="22"/>
              </w:rPr>
              <w:t>sensoren</w:t>
            </w:r>
            <w:r w:rsidR="00C243E6">
              <w:rPr>
                <w:rFonts w:ascii="Arial" w:hAnsi="Arial" w:cs="Arial"/>
                <w:sz w:val="22"/>
                <w:szCs w:val="22"/>
              </w:rPr>
              <w:t>.</w:t>
            </w:r>
          </w:p>
          <w:p w:rsidR="00591AA0" w:rsidP="008D6329" w:rsidRDefault="008D6329" w14:paraId="0ABC9BCC" w14:textId="6D86445D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Testomgeving opzetten</w:t>
            </w:r>
            <w:r w:rsidR="005008D9">
              <w:rPr>
                <w:rFonts w:ascii="Arial" w:hAnsi="Arial" w:cs="Arial"/>
                <w:sz w:val="22"/>
                <w:szCs w:val="22"/>
              </w:rPr>
              <w:t xml:space="preserve"> waar in de functionaliteiten worden getest en het prototype kan </w:t>
            </w:r>
            <w:r w:rsidR="00F414E5">
              <w:rPr>
                <w:rFonts w:ascii="Arial" w:hAnsi="Arial" w:cs="Arial"/>
                <w:sz w:val="22"/>
                <w:szCs w:val="22"/>
              </w:rPr>
              <w:t>worden gerealiseerd</w:t>
            </w:r>
            <w:r w:rsidR="009A1939">
              <w:rPr>
                <w:rFonts w:ascii="Arial" w:hAnsi="Arial" w:cs="Arial"/>
                <w:sz w:val="22"/>
                <w:szCs w:val="22"/>
              </w:rPr>
              <w:t xml:space="preserve">. </w:t>
            </w:r>
          </w:p>
          <w:p w:rsidRPr="0073645C" w:rsidR="0073645C" w:rsidP="0073645C" w:rsidRDefault="0073645C" w14:paraId="52F988DD" w14:textId="6F0C5C9B">
            <w:pPr>
              <w:ind w:left="36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3645C">
              <w:rPr>
                <w:rFonts w:ascii="Arial" w:hAnsi="Arial" w:cs="Arial"/>
                <w:b/>
                <w:bCs/>
                <w:sz w:val="22"/>
                <w:szCs w:val="22"/>
              </w:rPr>
              <w:t>Oplevering:</w:t>
            </w:r>
          </w:p>
          <w:p w:rsidR="00306FE6" w:rsidP="008D6329" w:rsidRDefault="00086106" w14:paraId="2F380352" w14:textId="2D0D62E6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Proto</w:t>
            </w:r>
            <w:r w:rsidR="005C3074">
              <w:rPr>
                <w:rFonts w:ascii="Arial" w:hAnsi="Arial" w:cs="Arial"/>
                <w:sz w:val="22"/>
                <w:szCs w:val="22"/>
              </w:rPr>
              <w:t>ty</w:t>
            </w:r>
            <w:r>
              <w:rPr>
                <w:rFonts w:ascii="Arial" w:hAnsi="Arial" w:cs="Arial"/>
                <w:sz w:val="22"/>
                <w:szCs w:val="22"/>
              </w:rPr>
              <w:t>pe</w:t>
            </w:r>
            <w:r w:rsidR="00306FE6">
              <w:rPr>
                <w:rFonts w:ascii="Arial" w:hAnsi="Arial" w:cs="Arial"/>
                <w:sz w:val="22"/>
                <w:szCs w:val="22"/>
              </w:rPr>
              <w:t xml:space="preserve"> leveren</w:t>
            </w:r>
            <w:r w:rsidR="00326AE8">
              <w:rPr>
                <w:rFonts w:ascii="Arial" w:hAnsi="Arial" w:cs="Arial"/>
                <w:sz w:val="22"/>
                <w:szCs w:val="22"/>
              </w:rPr>
              <w:t xml:space="preserve"> aan</w:t>
            </w:r>
            <w:r w:rsidR="00287514">
              <w:rPr>
                <w:rFonts w:ascii="Arial" w:hAnsi="Arial" w:cs="Arial"/>
                <w:sz w:val="22"/>
                <w:szCs w:val="22"/>
              </w:rPr>
              <w:t xml:space="preserve"> de</w:t>
            </w:r>
            <w:r w:rsidR="00326AE8">
              <w:rPr>
                <w:rFonts w:ascii="Arial" w:hAnsi="Arial" w:cs="Arial"/>
                <w:sz w:val="22"/>
                <w:szCs w:val="22"/>
              </w:rPr>
              <w:t xml:space="preserve"> klant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="0073645C" w:rsidP="008D6329" w:rsidRDefault="0073645C" w14:paraId="7E10F169" w14:textId="105B39B9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Er zal een handleiding worden geschreven over hoe het systeem onderhouden en behandeld moet worden.</w:t>
            </w:r>
          </w:p>
          <w:p w:rsidRPr="00C97AC5" w:rsidR="00C97AC5" w:rsidP="00C97AC5" w:rsidRDefault="0073645C" w14:paraId="75544355" w14:textId="285FB92C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Er z</w:t>
            </w:r>
            <w:r w:rsidR="007F00DF">
              <w:rPr>
                <w:rFonts w:ascii="Arial" w:hAnsi="Arial" w:cs="Arial"/>
                <w:sz w:val="22"/>
                <w:szCs w:val="22"/>
              </w:rPr>
              <w:t>ullen instructies worden opgesteld over het bouwen van een Smart Plant systeem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Pr="00785B1E" w:rsidR="008D6329" w:rsidP="00785B1E" w:rsidRDefault="008D6329" w14:paraId="2EBDC93F" w14:textId="1FD35DA7">
            <w:pPr>
              <w:ind w:left="36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Pr="00A53474" w:rsidR="00591AA0" w:rsidTr="00027787" w14:paraId="2EBDC948" w14:textId="77777777">
        <w:trPr>
          <w:trHeight w:val="1426"/>
        </w:trPr>
        <w:tc>
          <w:tcPr>
            <w:tcW w:w="0" w:type="auto"/>
            <w:shd w:val="clear" w:color="auto" w:fill="auto"/>
          </w:tcPr>
          <w:p w:rsidRPr="00A53474" w:rsidR="00591AA0" w:rsidP="00570B34" w:rsidRDefault="00591AA0" w14:paraId="2EBDC941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lastRenderedPageBreak/>
              <w:t>4.</w:t>
            </w:r>
          </w:p>
        </w:tc>
        <w:tc>
          <w:tcPr>
            <w:tcW w:w="0" w:type="auto"/>
            <w:shd w:val="clear" w:color="auto" w:fill="auto"/>
          </w:tcPr>
          <w:p w:rsidRPr="00A53474" w:rsidR="00591AA0" w:rsidP="00570B34" w:rsidRDefault="00F104DC" w14:paraId="2EBDC942" w14:textId="7777777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53474">
              <w:rPr>
                <w:rFonts w:ascii="Arial" w:hAnsi="Arial" w:cs="Arial"/>
                <w:b/>
                <w:sz w:val="24"/>
                <w:szCs w:val="24"/>
              </w:rPr>
              <w:t>Leerdoelen</w:t>
            </w:r>
          </w:p>
          <w:p w:rsidRPr="00A53474" w:rsidR="00F104DC" w:rsidP="00570B34" w:rsidRDefault="00517E59" w14:paraId="2EBDC943" w14:textId="0272727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53474">
              <w:rPr>
                <w:rFonts w:ascii="Arial" w:hAnsi="Arial" w:cs="Arial"/>
                <w:b/>
                <w:sz w:val="24"/>
                <w:szCs w:val="24"/>
              </w:rPr>
              <w:t>S</w:t>
            </w:r>
            <w:r w:rsidRPr="00A53474" w:rsidR="00F104DC">
              <w:rPr>
                <w:rFonts w:ascii="Arial" w:hAnsi="Arial" w:cs="Arial"/>
                <w:b/>
                <w:sz w:val="24"/>
                <w:szCs w:val="24"/>
              </w:rPr>
              <w:t>tudent</w:t>
            </w:r>
          </w:p>
        </w:tc>
        <w:tc>
          <w:tcPr>
            <w:tcW w:w="6865" w:type="dxa"/>
            <w:shd w:val="clear" w:color="auto" w:fill="auto"/>
          </w:tcPr>
          <w:p w:rsidRPr="005C3074" w:rsidR="005C3074" w:rsidP="005C3074" w:rsidRDefault="005C3074" w14:paraId="641A4061" w14:textId="1A9A52C3">
            <w:pPr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i/>
                <w:sz w:val="22"/>
                <w:szCs w:val="22"/>
              </w:rPr>
              <w:t>Rutger</w:t>
            </w:r>
          </w:p>
          <w:p w:rsidRPr="004B290B" w:rsidR="004B290B" w:rsidP="00517E59" w:rsidRDefault="001C6872" w14:paraId="2492761D" w14:textId="43A47C2E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Leren </w:t>
            </w:r>
            <w:r w:rsidR="004B290B">
              <w:rPr>
                <w:rFonts w:ascii="Arial" w:hAnsi="Arial" w:cs="Arial"/>
                <w:sz w:val="22"/>
                <w:szCs w:val="22"/>
              </w:rPr>
              <w:t>schrijven plan van aanpak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Pr="004B290B" w:rsidR="00DB2A52" w:rsidP="00517E59" w:rsidRDefault="004B290B" w14:paraId="28C1E344" w14:textId="183CD199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Leren schrijven functioneel ontwerp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Pr="000D1F40" w:rsidR="004B290B" w:rsidP="00517E59" w:rsidRDefault="004B290B" w14:paraId="6E7E4787" w14:textId="704188BC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Leren schrijven technisch ontwerp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Pr="00886868" w:rsidR="000D1F40" w:rsidP="00517E59" w:rsidRDefault="000D1F40" w14:paraId="7D636E3B" w14:textId="1EA65B5F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Kennis opdoen </w:t>
            </w:r>
            <w:r w:rsidR="00886868">
              <w:rPr>
                <w:rFonts w:ascii="Arial" w:hAnsi="Arial" w:cs="Arial"/>
                <w:sz w:val="22"/>
                <w:szCs w:val="22"/>
              </w:rPr>
              <w:t xml:space="preserve">met mogelijkheden </w:t>
            </w:r>
            <w:r w:rsidR="002906A3">
              <w:rPr>
                <w:rFonts w:ascii="Arial" w:hAnsi="Arial" w:cs="Arial"/>
                <w:sz w:val="22"/>
                <w:szCs w:val="22"/>
              </w:rPr>
              <w:t>Arduino en bijbehorende software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Pr="00A81A5B" w:rsidR="00A81A5B" w:rsidP="002906A3" w:rsidRDefault="00886868" w14:paraId="5C5AE9E8" w14:textId="2FB4C301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Kennis opdoen met </w:t>
            </w:r>
            <w:r w:rsidR="0064775A">
              <w:rPr>
                <w:rFonts w:ascii="Arial" w:hAnsi="Arial" w:cs="Arial"/>
                <w:sz w:val="22"/>
                <w:szCs w:val="22"/>
              </w:rPr>
              <w:t xml:space="preserve">onderzoeken </w:t>
            </w:r>
            <w:r w:rsidR="002906A3">
              <w:rPr>
                <w:rFonts w:ascii="Arial" w:hAnsi="Arial" w:cs="Arial"/>
                <w:sz w:val="22"/>
                <w:szCs w:val="22"/>
              </w:rPr>
              <w:t>3D printer en onderdelen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="009D049E" w:rsidP="009D049E" w:rsidRDefault="00A81A5B" w14:paraId="31DA541E" w14:textId="7777777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Tayo</w:t>
            </w:r>
          </w:p>
          <w:p w:rsidRPr="004B290B" w:rsidR="00654210" w:rsidP="00654210" w:rsidRDefault="00654210" w14:paraId="7A723776" w14:textId="44A9C85E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Leren schrijven plan van aanpak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Pr="004B290B" w:rsidR="00654210" w:rsidP="00654210" w:rsidRDefault="00654210" w14:paraId="0AC6B4CA" w14:textId="4078912B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Leren schrijven functioneel ontwerp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Pr="0098660B" w:rsidR="009D049E" w:rsidP="00654210" w:rsidRDefault="00654210" w14:paraId="263A39BC" w14:textId="6C660259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Leren schrijven technisch ontwerp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Pr="00654210" w:rsidR="0098660B" w:rsidP="00654210" w:rsidRDefault="009E1F26" w14:paraId="2EA373E5" w14:textId="20750778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>Le</w:t>
            </w:r>
            <w:r w:rsidR="002E255C">
              <w:rPr>
                <w:rFonts w:ascii="Arial" w:hAnsi="Arial" w:cs="Arial"/>
                <w:iCs/>
                <w:sz w:val="22"/>
                <w:szCs w:val="22"/>
              </w:rPr>
              <w:t>ren plannen</w:t>
            </w:r>
            <w:r w:rsidR="00571F2F">
              <w:rPr>
                <w:rFonts w:ascii="Arial" w:hAnsi="Arial" w:cs="Arial"/>
                <w:iCs/>
                <w:sz w:val="22"/>
                <w:szCs w:val="22"/>
              </w:rPr>
              <w:t>.</w:t>
            </w:r>
          </w:p>
          <w:p w:rsidR="00571F2F" w:rsidP="009D049E" w:rsidRDefault="00571F2F" w14:paraId="22E8606A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  <w:p w:rsidR="009D049E" w:rsidP="009D049E" w:rsidRDefault="009D049E" w14:paraId="49831523" w14:textId="44AC593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Jiaru</w:t>
            </w:r>
          </w:p>
          <w:p w:rsidR="009D049E" w:rsidP="009D049E" w:rsidRDefault="00C86081" w14:paraId="4BA577C1" w14:textId="47C78186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Leren schrijven plan van aanpak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Pr="004B290B" w:rsidR="00C86081" w:rsidP="00C86081" w:rsidRDefault="00C86081" w14:paraId="43125AAC" w14:textId="4BC0C24D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Leren schrijven functioneel ontwerp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="00C86081" w:rsidP="00C86081" w:rsidRDefault="00C86081" w14:paraId="7C8583DC" w14:textId="3CEAEEE5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Leren schrijven technisch ontwerp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Pr="009D049E" w:rsidR="00C12736" w:rsidP="00C86081" w:rsidRDefault="00C12736" w14:paraId="3CD871BD" w14:textId="1BDBA8C0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Leren omgaan met de Arduino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="009D049E" w:rsidP="009D049E" w:rsidRDefault="009D049E" w14:paraId="6462CE75" w14:textId="7777777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Joost</w:t>
            </w:r>
          </w:p>
          <w:p w:rsidR="008B4375" w:rsidP="009D049E" w:rsidRDefault="008B4375" w14:paraId="0FF079A2" w14:textId="54E59442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Leren schrijven plan van aanpak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Pr="004B290B" w:rsidR="004A3D1A" w:rsidP="004A3D1A" w:rsidRDefault="004A3D1A" w14:paraId="5E7E7F23" w14:textId="06757EE6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Leren schrijven functioneel ontwerp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="004A3D1A" w:rsidP="004A3D1A" w:rsidRDefault="004A3D1A" w14:paraId="69439757" w14:textId="6491E5A4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Leren schrijven technisch ontwerp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Pr="009D049E" w:rsidR="00FC7CF8" w:rsidP="00FC7CF8" w:rsidRDefault="00FC7CF8" w14:paraId="15E076E7" w14:textId="4C23A53C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Leren omgaan met de Arduino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Pr="00781FC1" w:rsidR="00CD6963" w:rsidP="00781FC1" w:rsidRDefault="00FC7CF8" w14:paraId="47BEF19F" w14:textId="0E86D4C7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Kennis opdoen met onderzoeken 3D printer en onderdelen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:rsidRPr="00781FC1" w:rsidR="00781FC1" w:rsidP="00781FC1" w:rsidRDefault="00781FC1" w14:paraId="2EBDC947" w14:textId="659D91EF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 xml:space="preserve">Kennis opdoen in </w:t>
            </w:r>
            <w:r w:rsidR="008E5675">
              <w:rPr>
                <w:rFonts w:ascii="Arial" w:hAnsi="Arial" w:cs="Arial"/>
                <w:iCs/>
                <w:sz w:val="22"/>
                <w:szCs w:val="22"/>
              </w:rPr>
              <w:t>CAD</w:t>
            </w:r>
            <w:r>
              <w:rPr>
                <w:rFonts w:ascii="Arial" w:hAnsi="Arial" w:cs="Arial"/>
                <w:iCs/>
                <w:sz w:val="22"/>
                <w:szCs w:val="22"/>
              </w:rPr>
              <w:t xml:space="preserve"> tekenen</w:t>
            </w:r>
            <w:r w:rsidR="00571F2F">
              <w:rPr>
                <w:rFonts w:ascii="Arial" w:hAnsi="Arial" w:cs="Arial"/>
                <w:iCs/>
                <w:sz w:val="22"/>
                <w:szCs w:val="22"/>
              </w:rPr>
              <w:t>.</w:t>
            </w:r>
          </w:p>
        </w:tc>
      </w:tr>
      <w:tr w:rsidRPr="00A53474" w:rsidR="00736D27" w:rsidTr="00027787" w14:paraId="2EBDC950" w14:textId="77777777">
        <w:trPr>
          <w:trHeight w:val="1426"/>
        </w:trPr>
        <w:tc>
          <w:tcPr>
            <w:tcW w:w="0" w:type="auto"/>
            <w:shd w:val="clear" w:color="auto" w:fill="auto"/>
          </w:tcPr>
          <w:p w:rsidRPr="00A53474" w:rsidR="00736D27" w:rsidP="00E434AB" w:rsidRDefault="00736D27" w14:paraId="2EBDC949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t>5.</w:t>
            </w:r>
          </w:p>
        </w:tc>
        <w:tc>
          <w:tcPr>
            <w:tcW w:w="0" w:type="auto"/>
            <w:shd w:val="clear" w:color="auto" w:fill="auto"/>
          </w:tcPr>
          <w:p w:rsidRPr="00191AC4" w:rsidR="00736D27" w:rsidP="00E434AB" w:rsidRDefault="00736D27" w14:paraId="2EBDC94A" w14:textId="7777777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191AC4">
              <w:rPr>
                <w:rFonts w:ascii="Arial" w:hAnsi="Arial" w:cs="Arial"/>
                <w:b/>
                <w:sz w:val="24"/>
                <w:szCs w:val="24"/>
              </w:rPr>
              <w:t>Randvoorwaarden</w:t>
            </w:r>
          </w:p>
        </w:tc>
        <w:tc>
          <w:tcPr>
            <w:tcW w:w="6865" w:type="dxa"/>
            <w:shd w:val="clear" w:color="auto" w:fill="auto"/>
          </w:tcPr>
          <w:p w:rsidR="000F1DF2" w:rsidP="00E434AB" w:rsidRDefault="000F1DF2" w14:paraId="0BAEA031" w14:textId="700B14B7">
            <w:pPr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 xml:space="preserve">- </w:t>
            </w:r>
            <w:r w:rsidR="00492FEB">
              <w:rPr>
                <w:rFonts w:ascii="Arial" w:hAnsi="Arial" w:cs="Arial"/>
                <w:iCs/>
                <w:sz w:val="22"/>
                <w:szCs w:val="22"/>
              </w:rPr>
              <w:t>De testomgeving moet binnen de afgesproken tijd opgeleverd worden.</w:t>
            </w:r>
          </w:p>
          <w:p w:rsidRPr="002D6983" w:rsidR="00D72874" w:rsidP="00E434AB" w:rsidRDefault="001B6F20" w14:paraId="523515D1" w14:textId="008F11E8">
            <w:pPr>
              <w:rPr>
                <w:rFonts w:ascii="Arial" w:hAnsi="Arial" w:cs="Arial"/>
                <w:iCs/>
                <w:sz w:val="22"/>
                <w:szCs w:val="22"/>
              </w:rPr>
            </w:pPr>
            <w:r w:rsidRPr="002D6983">
              <w:rPr>
                <w:rFonts w:ascii="Arial" w:hAnsi="Arial" w:cs="Arial"/>
                <w:iCs/>
                <w:sz w:val="22"/>
                <w:szCs w:val="22"/>
              </w:rPr>
              <w:t xml:space="preserve">- De </w:t>
            </w:r>
            <w:r w:rsidRPr="002D6983" w:rsidR="00B465ED">
              <w:rPr>
                <w:rFonts w:ascii="Arial" w:hAnsi="Arial" w:cs="Arial"/>
                <w:iCs/>
                <w:sz w:val="22"/>
                <w:szCs w:val="22"/>
              </w:rPr>
              <w:t>apparatuur</w:t>
            </w:r>
            <w:r w:rsidRPr="002D6983">
              <w:rPr>
                <w:rFonts w:ascii="Arial" w:hAnsi="Arial" w:cs="Arial"/>
                <w:iCs/>
                <w:sz w:val="22"/>
                <w:szCs w:val="22"/>
              </w:rPr>
              <w:t xml:space="preserve"> voor het prototype moet </w:t>
            </w:r>
            <w:r w:rsidRPr="002D6983" w:rsidR="001F033B">
              <w:rPr>
                <w:rFonts w:ascii="Arial" w:hAnsi="Arial" w:cs="Arial"/>
                <w:iCs/>
                <w:sz w:val="22"/>
                <w:szCs w:val="22"/>
              </w:rPr>
              <w:t>door de projectgroep opgeslagen en gecontroleerd worden.</w:t>
            </w:r>
          </w:p>
          <w:p w:rsidRPr="002D6983" w:rsidR="0076125F" w:rsidP="00E434AB" w:rsidRDefault="00D72874" w14:paraId="114EF192" w14:textId="0276E428">
            <w:pPr>
              <w:rPr>
                <w:rFonts w:ascii="Arial" w:hAnsi="Arial" w:cs="Arial"/>
                <w:iCs/>
                <w:sz w:val="22"/>
                <w:szCs w:val="22"/>
              </w:rPr>
            </w:pPr>
            <w:r w:rsidRPr="002D6983">
              <w:rPr>
                <w:rFonts w:ascii="Arial" w:hAnsi="Arial" w:cs="Arial"/>
                <w:iCs/>
                <w:sz w:val="22"/>
                <w:szCs w:val="22"/>
              </w:rPr>
              <w:t xml:space="preserve">- De </w:t>
            </w:r>
            <w:r w:rsidRPr="002D6983" w:rsidR="00B465ED">
              <w:rPr>
                <w:rFonts w:ascii="Arial" w:hAnsi="Arial" w:cs="Arial"/>
                <w:iCs/>
                <w:sz w:val="22"/>
                <w:szCs w:val="22"/>
              </w:rPr>
              <w:t>apparatuur</w:t>
            </w:r>
            <w:r w:rsidRPr="002D6983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r w:rsidR="005061D5">
              <w:rPr>
                <w:rFonts w:ascii="Arial" w:hAnsi="Arial" w:cs="Arial"/>
                <w:iCs/>
                <w:sz w:val="22"/>
                <w:szCs w:val="22"/>
              </w:rPr>
              <w:t>op de juiste manier worden behandeld</w:t>
            </w:r>
            <w:r w:rsidRPr="002D6983">
              <w:rPr>
                <w:rFonts w:ascii="Arial" w:hAnsi="Arial" w:cs="Arial"/>
                <w:iCs/>
                <w:sz w:val="22"/>
                <w:szCs w:val="22"/>
              </w:rPr>
              <w:t>.</w:t>
            </w:r>
            <w:r w:rsidRPr="002D6983" w:rsidR="001B6F20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</w:p>
          <w:p w:rsidRPr="002D6983" w:rsidR="0008708D" w:rsidP="00E434AB" w:rsidRDefault="001B6F20" w14:paraId="2163979D" w14:textId="1AC53031">
            <w:pPr>
              <w:rPr>
                <w:rFonts w:ascii="Arial" w:hAnsi="Arial" w:cs="Arial"/>
                <w:iCs/>
                <w:sz w:val="22"/>
                <w:szCs w:val="22"/>
              </w:rPr>
            </w:pPr>
            <w:r w:rsidRPr="002D6983">
              <w:rPr>
                <w:rFonts w:ascii="Arial" w:hAnsi="Arial" w:cs="Arial"/>
                <w:iCs/>
                <w:sz w:val="22"/>
                <w:szCs w:val="22"/>
              </w:rPr>
              <w:t>-</w:t>
            </w:r>
            <w:r w:rsidRPr="002D6983" w:rsidR="0008708D">
              <w:rPr>
                <w:rFonts w:ascii="Arial" w:hAnsi="Arial" w:cs="Arial"/>
                <w:iCs/>
                <w:sz w:val="22"/>
                <w:szCs w:val="22"/>
              </w:rPr>
              <w:t xml:space="preserve">Tegenslagen of </w:t>
            </w:r>
            <w:r w:rsidRPr="002D6983" w:rsidR="00331F05">
              <w:rPr>
                <w:rFonts w:ascii="Arial" w:hAnsi="Arial" w:cs="Arial"/>
                <w:iCs/>
                <w:sz w:val="22"/>
                <w:szCs w:val="22"/>
              </w:rPr>
              <w:t>andere incidenten moeten zo snel mogelijk gemeld worden</w:t>
            </w:r>
            <w:r w:rsidRPr="002D6983" w:rsidR="00A46683">
              <w:rPr>
                <w:rFonts w:ascii="Arial" w:hAnsi="Arial" w:cs="Arial"/>
                <w:iCs/>
                <w:sz w:val="22"/>
                <w:szCs w:val="22"/>
              </w:rPr>
              <w:t>.</w:t>
            </w:r>
          </w:p>
          <w:p w:rsidR="00736D27" w:rsidP="002906A3" w:rsidRDefault="00163E57" w14:paraId="6A9D466D" w14:textId="77777777">
            <w:pPr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>- De benodigdheden van de plant moeten ten alle tijden in gedachte gehouden worden</w:t>
            </w:r>
            <w:r w:rsidR="00571F2F">
              <w:rPr>
                <w:rFonts w:ascii="Arial" w:hAnsi="Arial" w:cs="Arial"/>
                <w:iCs/>
                <w:sz w:val="22"/>
                <w:szCs w:val="22"/>
              </w:rPr>
              <w:t>.</w:t>
            </w:r>
          </w:p>
          <w:p w:rsidRPr="002D6983" w:rsidR="00027485" w:rsidP="002906A3" w:rsidRDefault="00027485" w14:paraId="2EBDC94F" w14:textId="48C0F7FA">
            <w:pPr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 xml:space="preserve">- De uitbreidbaarheid van </w:t>
            </w:r>
            <w:r w:rsidR="001246F9">
              <w:rPr>
                <w:rFonts w:ascii="Arial" w:hAnsi="Arial" w:cs="Arial"/>
                <w:iCs/>
                <w:sz w:val="22"/>
                <w:szCs w:val="22"/>
              </w:rPr>
              <w:t>het systeem moet voorop staan omdat het pro</w:t>
            </w:r>
            <w:r w:rsidR="00F84AC3">
              <w:rPr>
                <w:rFonts w:ascii="Arial" w:hAnsi="Arial" w:cs="Arial"/>
                <w:iCs/>
                <w:sz w:val="22"/>
                <w:szCs w:val="22"/>
              </w:rPr>
              <w:t>to</w:t>
            </w:r>
            <w:r w:rsidR="001246F9">
              <w:rPr>
                <w:rFonts w:ascii="Arial" w:hAnsi="Arial" w:cs="Arial"/>
                <w:iCs/>
                <w:sz w:val="22"/>
                <w:szCs w:val="22"/>
              </w:rPr>
              <w:t xml:space="preserve">type later uitgebreid moet kunnen worden. Dit moet ook in gedachte gehouden worden </w:t>
            </w:r>
            <w:r w:rsidR="0041529F">
              <w:rPr>
                <w:rFonts w:ascii="Arial" w:hAnsi="Arial" w:cs="Arial"/>
                <w:iCs/>
                <w:sz w:val="22"/>
                <w:szCs w:val="22"/>
              </w:rPr>
              <w:t>bij het schrijven van de documentatie</w:t>
            </w:r>
            <w:r w:rsidR="00F84AC3">
              <w:rPr>
                <w:rFonts w:ascii="Arial" w:hAnsi="Arial" w:cs="Arial"/>
                <w:iCs/>
                <w:sz w:val="22"/>
                <w:szCs w:val="22"/>
              </w:rPr>
              <w:t>.</w:t>
            </w:r>
          </w:p>
        </w:tc>
      </w:tr>
    </w:tbl>
    <w:p w:rsidRPr="00A53474" w:rsidR="00591AA0" w:rsidP="00591AA0" w:rsidRDefault="00591AA0" w14:paraId="2EBDC951" w14:textId="77777777">
      <w:pPr>
        <w:tabs>
          <w:tab w:val="left" w:pos="1125"/>
        </w:tabs>
        <w:rPr>
          <w:rFonts w:ascii="Arial" w:hAnsi="Arial" w:cs="Arial"/>
          <w:sz w:val="22"/>
          <w:szCs w:val="22"/>
        </w:rPr>
      </w:pPr>
    </w:p>
    <w:p w:rsidRPr="00A53474" w:rsidR="00591AA0" w:rsidP="00591AA0" w:rsidRDefault="00591AA0" w14:paraId="2EBDC952" w14:textId="77777777">
      <w:pPr>
        <w:tabs>
          <w:tab w:val="left" w:pos="1125"/>
        </w:tabs>
        <w:rPr>
          <w:rFonts w:ascii="Arial" w:hAnsi="Arial" w:cs="Arial"/>
          <w:sz w:val="22"/>
          <w:szCs w:val="22"/>
        </w:rPr>
      </w:pPr>
      <w:r w:rsidRPr="00A53474">
        <w:rPr>
          <w:rFonts w:ascii="Arial" w:hAnsi="Arial" w:cs="Arial"/>
          <w:sz w:val="22"/>
          <w:szCs w:val="22"/>
        </w:rPr>
        <w:tab/>
      </w:r>
    </w:p>
    <w:tbl>
      <w:tblPr>
        <w:tblpPr w:leftFromText="180" w:rightFromText="180" w:vertAnchor="text" w:horzAnchor="margin" w:tblpY="-41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522"/>
        <w:gridCol w:w="2723"/>
        <w:gridCol w:w="2828"/>
        <w:gridCol w:w="4383"/>
      </w:tblGrid>
      <w:tr w:rsidRPr="00A53474" w:rsidR="000D02D6" w:rsidTr="000B7493" w14:paraId="03A4A9AD" w14:textId="77777777">
        <w:trPr>
          <w:trHeight w:val="63"/>
        </w:trPr>
        <w:tc>
          <w:tcPr>
            <w:tcW w:w="0" w:type="auto"/>
            <w:vMerge w:val="restart"/>
            <w:shd w:val="clear" w:color="auto" w:fill="auto"/>
          </w:tcPr>
          <w:p w:rsidRPr="00A53474" w:rsidR="000D02D6" w:rsidP="000D02D6" w:rsidRDefault="000D02D6" w14:paraId="6A9C3EE1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lastRenderedPageBreak/>
              <w:t>6.</w:t>
            </w:r>
          </w:p>
        </w:tc>
        <w:tc>
          <w:tcPr>
            <w:tcW w:w="0" w:type="auto"/>
            <w:vMerge w:val="restart"/>
            <w:shd w:val="clear" w:color="auto" w:fill="auto"/>
          </w:tcPr>
          <w:p w:rsidRPr="00A53474" w:rsidR="000D02D6" w:rsidP="000D02D6" w:rsidRDefault="000D02D6" w14:paraId="07252E49" w14:textId="7777777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53474">
              <w:rPr>
                <w:rFonts w:ascii="Arial" w:hAnsi="Arial" w:cs="Arial"/>
                <w:b/>
                <w:sz w:val="24"/>
                <w:szCs w:val="24"/>
              </w:rPr>
              <w:t>Taakverdeling</w:t>
            </w:r>
          </w:p>
        </w:tc>
        <w:tc>
          <w:tcPr>
            <w:tcW w:w="2848" w:type="dxa"/>
            <w:shd w:val="clear" w:color="auto" w:fill="auto"/>
          </w:tcPr>
          <w:p w:rsidRPr="00A53474" w:rsidR="000D02D6" w:rsidP="000D02D6" w:rsidRDefault="000D02D6" w14:paraId="386D5341" w14:textId="77777777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A53474">
              <w:rPr>
                <w:rFonts w:ascii="Arial" w:hAnsi="Arial" w:cs="Arial"/>
                <w:b/>
                <w:sz w:val="22"/>
                <w:szCs w:val="22"/>
              </w:rPr>
              <w:t>Functie</w:t>
            </w:r>
          </w:p>
          <w:p w:rsidRPr="00A53474" w:rsidR="000D02D6" w:rsidP="000D02D6" w:rsidRDefault="000D02D6" w14:paraId="551FA8F2" w14:textId="7777777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i/>
                <w:sz w:val="22"/>
                <w:szCs w:val="22"/>
              </w:rPr>
              <w:t>Projectleider</w:t>
            </w:r>
          </w:p>
        </w:tc>
        <w:tc>
          <w:tcPr>
            <w:tcW w:w="4363" w:type="dxa"/>
            <w:shd w:val="clear" w:color="auto" w:fill="auto"/>
          </w:tcPr>
          <w:p w:rsidRPr="00A53474" w:rsidR="000D02D6" w:rsidP="000D02D6" w:rsidRDefault="000D02D6" w14:paraId="3AA13EEE" w14:textId="77777777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A53474">
              <w:rPr>
                <w:rFonts w:ascii="Arial" w:hAnsi="Arial" w:cs="Arial"/>
                <w:b/>
                <w:sz w:val="22"/>
                <w:szCs w:val="22"/>
              </w:rPr>
              <w:t>Inhoud functie:</w:t>
            </w:r>
          </w:p>
          <w:p w:rsidRPr="0028325E" w:rsidR="000D02D6" w:rsidP="000D02D6" w:rsidRDefault="000D02D6" w14:paraId="56F80355" w14:textId="77777777">
            <w:pPr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Style w:val="normaltextrun"/>
                <w:rFonts w:ascii="Arial" w:hAnsi="Arial" w:cs="Arial"/>
                <w:color w:val="000000"/>
                <w:sz w:val="22"/>
                <w:szCs w:val="22"/>
                <w:shd w:val="clear" w:color="auto" w:fill="FFFFFF"/>
              </w:rPr>
              <w:t>Het doel van de projectleider is om </w:t>
            </w:r>
            <w:r>
              <w:rPr>
                <w:rStyle w:val="contextualspellingandgrammarerror"/>
                <w:rFonts w:ascii="Arial" w:hAnsi="Arial" w:cs="Arial"/>
                <w:color w:val="000000"/>
                <w:sz w:val="22"/>
                <w:szCs w:val="22"/>
                <w:shd w:val="clear" w:color="auto" w:fill="FFFFFF"/>
              </w:rPr>
              <w:t>er voor</w:t>
            </w:r>
            <w:r>
              <w:rPr>
                <w:rStyle w:val="normaltextrun"/>
                <w:rFonts w:ascii="Arial" w:hAnsi="Arial" w:cs="Arial"/>
                <w:color w:val="000000"/>
                <w:sz w:val="22"/>
                <w:szCs w:val="22"/>
                <w:shd w:val="clear" w:color="auto" w:fill="FFFFFF"/>
              </w:rPr>
              <w:t> te zorgen dat iedereen weet waar hij aan toe is, zodat het project niet stil staat. Elke dag om 13:35 zorgt de projectleider voor een </w:t>
            </w:r>
            <w:r>
              <w:rPr>
                <w:rStyle w:val="spellingerror"/>
                <w:rFonts w:ascii="Arial" w:hAnsi="Arial" w:cs="Arial"/>
                <w:color w:val="000000"/>
                <w:sz w:val="22"/>
                <w:szCs w:val="22"/>
                <w:shd w:val="clear" w:color="auto" w:fill="FFFFFF"/>
              </w:rPr>
              <w:t>standup</w:t>
            </w:r>
            <w:r>
              <w:rPr>
                <w:rStyle w:val="normaltextrun"/>
                <w:rFonts w:ascii="Arial" w:hAnsi="Arial" w:cs="Arial"/>
                <w:color w:val="000000"/>
                <w:sz w:val="22"/>
                <w:szCs w:val="22"/>
                <w:shd w:val="clear" w:color="auto" w:fill="FFFFFF"/>
              </w:rPr>
              <w:t> meeting zodat ieder </w:t>
            </w:r>
            <w:r>
              <w:rPr>
                <w:rStyle w:val="spellingerror"/>
                <w:rFonts w:ascii="Arial" w:hAnsi="Arial" w:cs="Arial"/>
                <w:color w:val="000000"/>
                <w:sz w:val="22"/>
                <w:szCs w:val="22"/>
                <w:shd w:val="clear" w:color="auto" w:fill="FFFFFF"/>
              </w:rPr>
              <w:t>projectlid</w:t>
            </w:r>
            <w:r>
              <w:rPr>
                <w:rStyle w:val="normaltextrun"/>
                <w:rFonts w:ascii="Arial" w:hAnsi="Arial" w:cs="Arial"/>
                <w:color w:val="000000"/>
                <w:sz w:val="22"/>
                <w:szCs w:val="22"/>
                <w:shd w:val="clear" w:color="auto" w:fill="FFFFFF"/>
              </w:rPr>
              <w:t> weet waar hij de volgende dag aan toe is. Elke week houden we een vergadering om de komende week te bespreken.</w:t>
            </w:r>
            <w:r>
              <w:rPr>
                <w:rStyle w:val="eop"/>
                <w:rFonts w:ascii="Arial" w:hAnsi="Arial" w:cs="Arial"/>
                <w:color w:val="000000"/>
                <w:sz w:val="22"/>
                <w:szCs w:val="22"/>
                <w:shd w:val="clear" w:color="auto" w:fill="FFFFFF"/>
              </w:rPr>
              <w:t> </w:t>
            </w:r>
          </w:p>
        </w:tc>
      </w:tr>
      <w:tr w:rsidRPr="00A53474" w:rsidR="000D02D6" w:rsidTr="000B7493" w14:paraId="31E1CB67" w14:textId="77777777">
        <w:trPr>
          <w:trHeight w:val="63"/>
        </w:trPr>
        <w:tc>
          <w:tcPr>
            <w:tcW w:w="0" w:type="auto"/>
            <w:vMerge/>
          </w:tcPr>
          <w:p w:rsidRPr="00A53474" w:rsidR="000D02D6" w:rsidP="000D02D6" w:rsidRDefault="000D02D6" w14:paraId="5F0E047F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0" w:type="auto"/>
            <w:vMerge/>
          </w:tcPr>
          <w:p w:rsidRPr="00A53474" w:rsidR="000D02D6" w:rsidP="000D02D6" w:rsidRDefault="000D02D6" w14:paraId="37CF743F" w14:textId="7777777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848" w:type="dxa"/>
            <w:shd w:val="clear" w:color="auto" w:fill="auto"/>
          </w:tcPr>
          <w:p w:rsidRPr="00A02728" w:rsidR="000D02D6" w:rsidP="000D02D6" w:rsidRDefault="000D02D6" w14:paraId="2CAB753F" w14:textId="77777777">
            <w:pPr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i/>
                <w:sz w:val="22"/>
                <w:szCs w:val="22"/>
              </w:rPr>
              <w:t>Projectleden</w:t>
            </w:r>
          </w:p>
        </w:tc>
        <w:tc>
          <w:tcPr>
            <w:tcW w:w="4363" w:type="dxa"/>
            <w:shd w:val="clear" w:color="auto" w:fill="auto"/>
          </w:tcPr>
          <w:p w:rsidRPr="00DC17D7" w:rsidR="000D02D6" w:rsidP="000D02D6" w:rsidRDefault="000D02D6" w14:paraId="48BDBBFE" w14:textId="2FA71DA3">
            <w:pPr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>De projectleden zullen worden aangestuurd door de projectleider. Dit zullen voornamelijk taken zijn met betrekking tot de onderzoeken naar mogelijke oplossingen en hoe we deze kunnen toepassen</w:t>
            </w:r>
            <w:r w:rsidR="005159C0">
              <w:rPr>
                <w:rFonts w:ascii="Arial" w:hAnsi="Arial" w:cs="Arial"/>
                <w:iCs/>
                <w:sz w:val="22"/>
                <w:szCs w:val="22"/>
              </w:rPr>
              <w:t xml:space="preserve">. Ook zullen de projectleden </w:t>
            </w:r>
            <w:r w:rsidR="0056720D">
              <w:rPr>
                <w:rFonts w:ascii="Arial" w:hAnsi="Arial" w:cs="Arial"/>
                <w:iCs/>
                <w:sz w:val="22"/>
                <w:szCs w:val="22"/>
              </w:rPr>
              <w:t>verantwoordelijk zijn voor het bouwen van de test omgeving.</w:t>
            </w:r>
          </w:p>
        </w:tc>
      </w:tr>
      <w:tr w:rsidRPr="00A53474" w:rsidR="000D02D6" w:rsidTr="000D02D6" w14:paraId="653745EC" w14:textId="77777777">
        <w:tc>
          <w:tcPr>
            <w:tcW w:w="0" w:type="auto"/>
            <w:shd w:val="clear" w:color="auto" w:fill="auto"/>
          </w:tcPr>
          <w:p w:rsidRPr="00A53474" w:rsidR="000D02D6" w:rsidP="000D02D6" w:rsidRDefault="000D02D6" w14:paraId="3E44F6E0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t>7.</w:t>
            </w:r>
          </w:p>
        </w:tc>
        <w:tc>
          <w:tcPr>
            <w:tcW w:w="0" w:type="auto"/>
            <w:shd w:val="clear" w:color="auto" w:fill="auto"/>
          </w:tcPr>
          <w:p w:rsidRPr="00A53474" w:rsidR="000D02D6" w:rsidP="000D02D6" w:rsidRDefault="000D02D6" w14:paraId="76BFBBA6" w14:textId="7777777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821CA">
              <w:rPr>
                <w:rFonts w:ascii="Arial" w:hAnsi="Arial" w:cs="Arial"/>
                <w:b/>
                <w:sz w:val="24"/>
                <w:szCs w:val="24"/>
              </w:rPr>
              <w:t>Informatievoorziening</w:t>
            </w:r>
          </w:p>
        </w:tc>
        <w:tc>
          <w:tcPr>
            <w:tcW w:w="0" w:type="auto"/>
            <w:gridSpan w:val="2"/>
            <w:shd w:val="clear" w:color="auto" w:fill="auto"/>
          </w:tcPr>
          <w:p w:rsidR="00C535EA" w:rsidP="000D02D6" w:rsidRDefault="000D02D6" w14:paraId="3CE366CF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2D6983">
              <w:rPr>
                <w:rFonts w:ascii="Arial" w:hAnsi="Arial" w:cs="Arial"/>
                <w:sz w:val="22"/>
                <w:szCs w:val="22"/>
              </w:rPr>
              <w:t xml:space="preserve"> Alle documentatie met betrekking tot dit project zal online in de </w:t>
            </w:r>
            <w:r w:rsidRPr="002D6983" w:rsidR="00571F2F">
              <w:rPr>
                <w:rFonts w:ascii="Arial" w:hAnsi="Arial" w:cs="Arial"/>
                <w:sz w:val="22"/>
                <w:szCs w:val="22"/>
              </w:rPr>
              <w:t>SharePoint</w:t>
            </w:r>
            <w:r w:rsidRPr="002D6983">
              <w:rPr>
                <w:rFonts w:ascii="Arial" w:hAnsi="Arial" w:cs="Arial"/>
                <w:sz w:val="22"/>
                <w:szCs w:val="22"/>
              </w:rPr>
              <w:t xml:space="preserve"> groep Smart Plant Pot worden opgeslagen en voor alle projectleden, de projectleider en de coach toegankelijk zijn.</w:t>
            </w:r>
          </w:p>
          <w:p w:rsidRPr="002D6983" w:rsidR="000D02D6" w:rsidP="000D02D6" w:rsidRDefault="00C535EA" w14:paraId="348ECC10" w14:textId="5261E68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4"/>
              </w:rPr>
              <w:t xml:space="preserve">Ook zal de hulp van Alexander </w:t>
            </w:r>
            <w:proofErr w:type="spellStart"/>
            <w:r>
              <w:rPr>
                <w:rFonts w:ascii="Arial" w:hAnsi="Arial" w:cs="Arial"/>
                <w:sz w:val="22"/>
                <w:szCs w:val="24"/>
              </w:rPr>
              <w:t>Rokven</w:t>
            </w:r>
            <w:proofErr w:type="spellEnd"/>
            <w:r>
              <w:rPr>
                <w:rFonts w:ascii="Arial" w:hAnsi="Arial" w:cs="Arial"/>
                <w:sz w:val="22"/>
                <w:szCs w:val="24"/>
              </w:rPr>
              <w:t xml:space="preserve"> van Lokaal 0 worden gevraagd bij het schrijven van de Java code waarop de </w:t>
            </w:r>
            <w:proofErr w:type="spellStart"/>
            <w:r>
              <w:rPr>
                <w:rFonts w:ascii="Arial" w:hAnsi="Arial" w:cs="Arial"/>
                <w:sz w:val="22"/>
                <w:szCs w:val="24"/>
              </w:rPr>
              <w:t>arduino</w:t>
            </w:r>
            <w:proofErr w:type="spellEnd"/>
            <w:r>
              <w:rPr>
                <w:rFonts w:ascii="Arial" w:hAnsi="Arial" w:cs="Arial"/>
                <w:sz w:val="22"/>
                <w:szCs w:val="24"/>
              </w:rPr>
              <w:t xml:space="preserve"> draait.</w:t>
            </w:r>
            <w:r w:rsidRPr="002D6983" w:rsidR="000D02D6">
              <w:br/>
            </w:r>
          </w:p>
        </w:tc>
      </w:tr>
      <w:tr w:rsidRPr="00A53474" w:rsidR="000D02D6" w:rsidTr="000D02D6" w14:paraId="76925A07" w14:textId="77777777">
        <w:tc>
          <w:tcPr>
            <w:tcW w:w="0" w:type="auto"/>
            <w:shd w:val="clear" w:color="auto" w:fill="auto"/>
          </w:tcPr>
          <w:p w:rsidRPr="00A53474" w:rsidR="000D02D6" w:rsidP="000D02D6" w:rsidRDefault="000D02D6" w14:paraId="14824CD9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t>8.</w:t>
            </w:r>
          </w:p>
        </w:tc>
        <w:tc>
          <w:tcPr>
            <w:tcW w:w="0" w:type="auto"/>
            <w:shd w:val="clear" w:color="auto" w:fill="auto"/>
          </w:tcPr>
          <w:p w:rsidRPr="00A53474" w:rsidR="000D02D6" w:rsidP="000D02D6" w:rsidRDefault="000D02D6" w14:paraId="65CAD9B3" w14:textId="7777777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53474">
              <w:rPr>
                <w:rFonts w:ascii="Arial" w:hAnsi="Arial" w:cs="Arial"/>
                <w:b/>
                <w:sz w:val="24"/>
                <w:szCs w:val="24"/>
              </w:rPr>
              <w:t>Public Relations</w:t>
            </w:r>
          </w:p>
        </w:tc>
        <w:tc>
          <w:tcPr>
            <w:tcW w:w="0" w:type="auto"/>
            <w:gridSpan w:val="2"/>
            <w:shd w:val="clear" w:color="auto" w:fill="auto"/>
          </w:tcPr>
          <w:p w:rsidRPr="002D6983" w:rsidR="000D02D6" w:rsidP="000D02D6" w:rsidRDefault="000D02D6" w14:paraId="320EA310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2D6983">
              <w:rPr>
                <w:rFonts w:ascii="Arial" w:hAnsi="Arial" w:cs="Arial"/>
                <w:sz w:val="22"/>
                <w:szCs w:val="22"/>
              </w:rPr>
              <w:t>Alle informatie die tijdens deze opdracht verkregen wordt van de opdrachtgever wordt uitsluitend voor project doeleinden gebruikt</w:t>
            </w:r>
            <w:r w:rsidRPr="002D6983">
              <w:rPr>
                <w:rFonts w:ascii="Arial" w:hAnsi="Arial" w:cs="Arial"/>
                <w:b/>
                <w:bCs/>
                <w:sz w:val="22"/>
                <w:szCs w:val="22"/>
              </w:rPr>
              <w:t>.</w:t>
            </w:r>
            <w:r w:rsidRPr="002D6983">
              <w:br/>
            </w:r>
          </w:p>
        </w:tc>
      </w:tr>
      <w:tr w:rsidRPr="00A53474" w:rsidR="000D02D6" w:rsidTr="000D02D6" w14:paraId="4802FF15" w14:textId="77777777">
        <w:tc>
          <w:tcPr>
            <w:tcW w:w="0" w:type="auto"/>
            <w:shd w:val="clear" w:color="auto" w:fill="auto"/>
          </w:tcPr>
          <w:p w:rsidRPr="00A53474" w:rsidR="000D02D6" w:rsidP="000D02D6" w:rsidRDefault="000D02D6" w14:paraId="6794A7BD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t>9.</w:t>
            </w:r>
          </w:p>
        </w:tc>
        <w:tc>
          <w:tcPr>
            <w:tcW w:w="0" w:type="auto"/>
            <w:shd w:val="clear" w:color="auto" w:fill="auto"/>
          </w:tcPr>
          <w:p w:rsidRPr="00A53474" w:rsidR="000D02D6" w:rsidP="000D02D6" w:rsidRDefault="000D02D6" w14:paraId="4CF3FEC3" w14:textId="7777777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53474">
              <w:rPr>
                <w:rFonts w:ascii="Arial" w:hAnsi="Arial" w:cs="Arial"/>
                <w:b/>
                <w:sz w:val="24"/>
                <w:szCs w:val="24"/>
              </w:rPr>
              <w:t>Financiële offerte</w:t>
            </w:r>
          </w:p>
        </w:tc>
        <w:tc>
          <w:tcPr>
            <w:tcW w:w="0" w:type="auto"/>
            <w:gridSpan w:val="2"/>
            <w:shd w:val="clear" w:color="auto" w:fill="auto"/>
          </w:tcPr>
          <w:p w:rsidRPr="002D6983" w:rsidR="000D02D6" w:rsidP="000D02D6" w:rsidRDefault="000D02D6" w14:paraId="47815768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2D6983">
              <w:rPr>
                <w:rFonts w:ascii="Arial" w:hAnsi="Arial" w:cs="Arial"/>
                <w:sz w:val="22"/>
                <w:szCs w:val="22"/>
              </w:rPr>
              <w:t xml:space="preserve">Offerte is terug te vinden in projectdocumentatie en </w:t>
            </w:r>
            <w:r>
              <w:rPr>
                <w:rFonts w:ascii="Arial" w:hAnsi="Arial" w:cs="Arial"/>
                <w:sz w:val="22"/>
                <w:szCs w:val="22"/>
              </w:rPr>
              <w:t xml:space="preserve">in een </w:t>
            </w:r>
            <w:r w:rsidRPr="002D6983">
              <w:rPr>
                <w:rFonts w:ascii="Arial" w:hAnsi="Arial" w:cs="Arial"/>
                <w:sz w:val="22"/>
                <w:szCs w:val="22"/>
              </w:rPr>
              <w:t>afzonderlijk document.</w:t>
            </w:r>
            <w:r w:rsidRPr="002D6983">
              <w:rPr>
                <w:rFonts w:ascii="Arial" w:hAnsi="Arial" w:cs="Arial"/>
                <w:sz w:val="22"/>
                <w:szCs w:val="22"/>
              </w:rPr>
              <w:br/>
            </w:r>
          </w:p>
        </w:tc>
      </w:tr>
      <w:tr w:rsidRPr="00A53474" w:rsidR="000D02D6" w:rsidTr="000D02D6" w14:paraId="134F5D8F" w14:textId="77777777">
        <w:tc>
          <w:tcPr>
            <w:tcW w:w="0" w:type="auto"/>
            <w:shd w:val="clear" w:color="auto" w:fill="auto"/>
          </w:tcPr>
          <w:p w:rsidRPr="00A53474" w:rsidR="000D02D6" w:rsidP="000D02D6" w:rsidRDefault="000D02D6" w14:paraId="36009B5A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t>10.</w:t>
            </w:r>
          </w:p>
        </w:tc>
        <w:tc>
          <w:tcPr>
            <w:tcW w:w="0" w:type="auto"/>
            <w:shd w:val="clear" w:color="auto" w:fill="auto"/>
          </w:tcPr>
          <w:p w:rsidRPr="00A53474" w:rsidR="000D02D6" w:rsidP="000D02D6" w:rsidRDefault="000D02D6" w14:paraId="5054938D" w14:textId="7777777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8678C9">
              <w:rPr>
                <w:rFonts w:ascii="Arial" w:hAnsi="Arial" w:cs="Arial"/>
                <w:b/>
                <w:sz w:val="24"/>
                <w:szCs w:val="24"/>
              </w:rPr>
              <w:t>Driehoek overleg</w:t>
            </w:r>
          </w:p>
        </w:tc>
        <w:tc>
          <w:tcPr>
            <w:tcW w:w="0" w:type="auto"/>
            <w:gridSpan w:val="2"/>
            <w:shd w:val="clear" w:color="auto" w:fill="auto"/>
          </w:tcPr>
          <w:p w:rsidRPr="002D6983" w:rsidR="000D02D6" w:rsidP="000D02D6" w:rsidRDefault="000D02D6" w14:paraId="57AD697A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2D6983">
              <w:rPr>
                <w:rFonts w:ascii="Arial" w:hAnsi="Arial" w:cs="Arial"/>
                <w:sz w:val="22"/>
                <w:szCs w:val="22"/>
              </w:rPr>
              <w:t>Leerlingen, opdrachtgever en coach overleggen minimaal 3 keer.</w:t>
            </w:r>
          </w:p>
          <w:p w:rsidRPr="002D6983" w:rsidR="000D02D6" w:rsidP="000D02D6" w:rsidRDefault="000D02D6" w14:paraId="32B464AF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2D6983">
              <w:rPr>
                <w:rFonts w:ascii="Arial" w:hAnsi="Arial" w:cs="Arial"/>
                <w:sz w:val="22"/>
                <w:szCs w:val="22"/>
              </w:rPr>
              <w:t xml:space="preserve">Begin: vaststellen opdracht en </w:t>
            </w:r>
            <w:proofErr w:type="spellStart"/>
            <w:r w:rsidRPr="002D6983">
              <w:rPr>
                <w:rFonts w:ascii="Arial" w:hAnsi="Arial" w:cs="Arial"/>
                <w:sz w:val="22"/>
                <w:szCs w:val="22"/>
              </w:rPr>
              <w:t>leerofferte</w:t>
            </w:r>
            <w:proofErr w:type="spellEnd"/>
          </w:p>
          <w:p w:rsidRPr="002D6983" w:rsidR="000D02D6" w:rsidP="000D02D6" w:rsidRDefault="000D02D6" w14:paraId="4D874E9D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2D6983">
              <w:rPr>
                <w:rFonts w:ascii="Arial" w:hAnsi="Arial" w:cs="Arial"/>
                <w:sz w:val="22"/>
                <w:szCs w:val="22"/>
              </w:rPr>
              <w:t>Midden: minstens één bespreking over de voortgang</w:t>
            </w:r>
          </w:p>
          <w:p w:rsidRPr="002D6983" w:rsidR="000D02D6" w:rsidP="000D02D6" w:rsidRDefault="000D02D6" w14:paraId="5ADFA9FC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2D6983">
              <w:rPr>
                <w:rFonts w:ascii="Arial" w:hAnsi="Arial" w:cs="Arial"/>
                <w:sz w:val="22"/>
                <w:szCs w:val="22"/>
              </w:rPr>
              <w:t>Eind: oplevering en beoordeling klant over eindproducten</w:t>
            </w:r>
          </w:p>
          <w:p w:rsidRPr="002D6983" w:rsidR="000D02D6" w:rsidP="000D02D6" w:rsidRDefault="000D02D6" w14:paraId="5189174A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:rsidR="000B7493" w:rsidRDefault="000B7493" w14:paraId="3A1F8124" w14:textId="77777777">
      <w:r>
        <w:br w:type="page"/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5244"/>
        <w:gridCol w:w="5212"/>
      </w:tblGrid>
      <w:tr w:rsidRPr="00CF7D24" w:rsidR="002929AB" w:rsidTr="00B465ED" w14:paraId="6A8786B0" w14:textId="77777777">
        <w:tc>
          <w:tcPr>
            <w:tcW w:w="10456" w:type="dxa"/>
            <w:gridSpan w:val="2"/>
          </w:tcPr>
          <w:p w:rsidRPr="00CF7D24" w:rsidR="002929AB" w:rsidP="00F32AD7" w:rsidRDefault="002929AB" w14:paraId="0CE28EA8" w14:textId="3FA50E39">
            <w:pPr>
              <w:spacing w:after="200" w:line="276" w:lineRule="auto"/>
              <w:rPr>
                <w:rFonts w:ascii="Arial" w:hAnsi="Arial" w:cs="Arial"/>
                <w:sz w:val="22"/>
                <w:szCs w:val="22"/>
              </w:rPr>
            </w:pPr>
            <w:r w:rsidRPr="00CF7D24">
              <w:rPr>
                <w:rFonts w:ascii="Arial" w:hAnsi="Arial" w:cs="Arial"/>
                <w:b/>
                <w:sz w:val="28"/>
                <w:szCs w:val="28"/>
              </w:rPr>
              <w:lastRenderedPageBreak/>
              <w:t>Handtekeningen</w:t>
            </w:r>
          </w:p>
        </w:tc>
      </w:tr>
      <w:tr w:rsidRPr="00CF7D24" w:rsidR="002929AB" w:rsidTr="00B465ED" w14:paraId="7292F47A" w14:textId="77777777">
        <w:tc>
          <w:tcPr>
            <w:tcW w:w="5244" w:type="dxa"/>
          </w:tcPr>
          <w:p w:rsidRPr="00CF7D24" w:rsidR="002929AB" w:rsidP="00F32AD7" w:rsidRDefault="002929AB" w14:paraId="6C470EF6" w14:textId="77777777">
            <w:pPr>
              <w:spacing w:after="200"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CF7D24">
              <w:rPr>
                <w:rFonts w:ascii="Arial" w:hAnsi="Arial" w:cs="Arial"/>
                <w:b/>
                <w:sz w:val="22"/>
                <w:szCs w:val="22"/>
              </w:rPr>
              <w:t>Student:</w:t>
            </w:r>
          </w:p>
          <w:p w:rsidRPr="00CF7D24" w:rsidR="002929AB" w:rsidP="00F32AD7" w:rsidRDefault="002929AB" w14:paraId="7D15EB53" w14:textId="5B7C1FA7">
            <w:pPr>
              <w:spacing w:after="200"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CF7D24">
              <w:rPr>
                <w:rFonts w:ascii="Arial" w:hAnsi="Arial" w:cs="Arial"/>
                <w:i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 xml:space="preserve">Rutger </w:t>
            </w:r>
            <w:r w:rsidR="000D02D6">
              <w:rPr>
                <w:rFonts w:ascii="Arial" w:hAnsi="Arial" w:cs="Arial"/>
                <w:sz w:val="22"/>
                <w:szCs w:val="22"/>
              </w:rPr>
              <w:t>H</w:t>
            </w:r>
            <w:r>
              <w:rPr>
                <w:rFonts w:ascii="Arial" w:hAnsi="Arial" w:cs="Arial"/>
                <w:sz w:val="22"/>
                <w:szCs w:val="22"/>
              </w:rPr>
              <w:t>aaze</w:t>
            </w:r>
          </w:p>
        </w:tc>
        <w:tc>
          <w:tcPr>
            <w:tcW w:w="5212" w:type="dxa"/>
          </w:tcPr>
          <w:p w:rsidRPr="00CF7D24" w:rsidR="002929AB" w:rsidP="00F32AD7" w:rsidRDefault="002929AB" w14:paraId="4CF1C803" w14:textId="77777777">
            <w:pPr>
              <w:spacing w:after="200" w:line="276" w:lineRule="auto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Pr="00CF7D24" w:rsidR="002929AB" w:rsidTr="00B465ED" w14:paraId="07D4FACB" w14:textId="77777777">
        <w:tc>
          <w:tcPr>
            <w:tcW w:w="5244" w:type="dxa"/>
          </w:tcPr>
          <w:p w:rsidRPr="00CF7D24" w:rsidR="002929AB" w:rsidP="00F32AD7" w:rsidRDefault="002929AB" w14:paraId="0AB9E0EA" w14:textId="77777777">
            <w:pPr>
              <w:spacing w:after="200"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CF7D24">
              <w:rPr>
                <w:rFonts w:ascii="Arial" w:hAnsi="Arial" w:cs="Arial"/>
                <w:b/>
                <w:sz w:val="22"/>
                <w:szCs w:val="22"/>
              </w:rPr>
              <w:t>Projectcoach:</w:t>
            </w:r>
          </w:p>
          <w:p w:rsidRPr="00CF7D24" w:rsidR="002929AB" w:rsidP="00F32AD7" w:rsidRDefault="002929AB" w14:paraId="17F61666" w14:textId="28B94C9F">
            <w:pPr>
              <w:spacing w:after="200" w:line="276" w:lineRule="auto"/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i/>
                <w:sz w:val="22"/>
                <w:szCs w:val="22"/>
              </w:rPr>
              <w:t>Marcel Houtekamer</w:t>
            </w:r>
          </w:p>
        </w:tc>
        <w:tc>
          <w:tcPr>
            <w:tcW w:w="5212" w:type="dxa"/>
          </w:tcPr>
          <w:p w:rsidRPr="00CF7D24" w:rsidR="002929AB" w:rsidP="00F32AD7" w:rsidRDefault="002929AB" w14:paraId="56C61308" w14:textId="77777777">
            <w:pPr>
              <w:spacing w:after="200" w:line="276" w:lineRule="auto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Pr="00CF7D24" w:rsidR="002929AB" w:rsidTr="00B465ED" w14:paraId="61B03B51" w14:textId="77777777">
        <w:tc>
          <w:tcPr>
            <w:tcW w:w="5244" w:type="dxa"/>
          </w:tcPr>
          <w:p w:rsidRPr="00CF7D24" w:rsidR="002929AB" w:rsidP="00F32AD7" w:rsidRDefault="002929AB" w14:paraId="10A5EBE8" w14:textId="77777777">
            <w:pPr>
              <w:spacing w:after="200"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CF7D24">
              <w:rPr>
                <w:rFonts w:ascii="Arial" w:hAnsi="Arial" w:cs="Arial"/>
                <w:b/>
                <w:sz w:val="22"/>
                <w:szCs w:val="22"/>
              </w:rPr>
              <w:t>Vak coach:</w:t>
            </w:r>
          </w:p>
          <w:p w:rsidRPr="00CF7D24" w:rsidR="002929AB" w:rsidP="00F32AD7" w:rsidRDefault="002929AB" w14:paraId="4857D290" w14:textId="6AC96A0E">
            <w:pPr>
              <w:spacing w:after="200"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i/>
                <w:sz w:val="22"/>
                <w:szCs w:val="22"/>
              </w:rPr>
              <w:t>Marcel Houtekamer</w:t>
            </w:r>
          </w:p>
        </w:tc>
        <w:tc>
          <w:tcPr>
            <w:tcW w:w="5212" w:type="dxa"/>
          </w:tcPr>
          <w:p w:rsidRPr="00CF7D24" w:rsidR="002929AB" w:rsidP="00F32AD7" w:rsidRDefault="002929AB" w14:paraId="6C35A963" w14:textId="77777777">
            <w:pPr>
              <w:spacing w:after="200" w:line="276" w:lineRule="auto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Pr="00CF7D24" w:rsidR="002929AB" w:rsidTr="00B465ED" w14:paraId="5C70E8D1" w14:textId="77777777">
        <w:tc>
          <w:tcPr>
            <w:tcW w:w="5244" w:type="dxa"/>
          </w:tcPr>
          <w:p w:rsidRPr="00CF7D24" w:rsidR="002929AB" w:rsidP="00F32AD7" w:rsidRDefault="77E53B0F" w14:paraId="40E0721C" w14:textId="77777777">
            <w:pPr>
              <w:spacing w:after="200"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1CF6B305">
              <w:rPr>
                <w:rFonts w:ascii="Arial" w:hAnsi="Arial" w:cs="Arial"/>
                <w:b/>
                <w:bCs/>
                <w:sz w:val="22"/>
                <w:szCs w:val="22"/>
              </w:rPr>
              <w:t>Opdrachtgever:</w:t>
            </w:r>
          </w:p>
          <w:p w:rsidRPr="00CF7D24" w:rsidR="002929AB" w:rsidP="1CF6B305" w:rsidRDefault="6548A148" w14:paraId="7D867449" w14:textId="426711E1">
            <w:pPr>
              <w:spacing w:after="200" w:line="276" w:lineRule="auto"/>
              <w:rPr>
                <w:rFonts w:ascii="Arial" w:hAnsi="Arial" w:cs="Arial"/>
                <w:i/>
                <w:sz w:val="22"/>
                <w:szCs w:val="22"/>
              </w:rPr>
            </w:pPr>
            <w:r w:rsidRPr="1CF6B305">
              <w:rPr>
                <w:rFonts w:ascii="Arial" w:hAnsi="Arial" w:cs="Arial"/>
                <w:i/>
                <w:iCs/>
                <w:sz w:val="22"/>
                <w:szCs w:val="22"/>
              </w:rPr>
              <w:t xml:space="preserve">Danny </w:t>
            </w:r>
            <w:proofErr w:type="spellStart"/>
            <w:r w:rsidRPr="1CF6B305">
              <w:rPr>
                <w:rFonts w:ascii="Arial" w:hAnsi="Arial" w:cs="Arial"/>
                <w:i/>
                <w:iCs/>
                <w:sz w:val="22"/>
                <w:szCs w:val="22"/>
              </w:rPr>
              <w:t>Esselling</w:t>
            </w:r>
            <w:proofErr w:type="spellEnd"/>
          </w:p>
        </w:tc>
        <w:tc>
          <w:tcPr>
            <w:tcW w:w="5212" w:type="dxa"/>
          </w:tcPr>
          <w:p w:rsidRPr="00CF7D24" w:rsidR="002929AB" w:rsidP="00F32AD7" w:rsidRDefault="002929AB" w14:paraId="2A2805BD" w14:textId="77777777">
            <w:pPr>
              <w:spacing w:after="200" w:line="276" w:lineRule="auto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:rsidRPr="00A53474" w:rsidR="00E41BB0" w:rsidP="00D336A4" w:rsidRDefault="00E41BB0" w14:paraId="2EBDC993" w14:textId="0F62933A">
      <w:pPr>
        <w:spacing w:after="200" w:line="276" w:lineRule="auto"/>
        <w:jc w:val="center"/>
        <w:rPr>
          <w:rFonts w:ascii="Arial" w:hAnsi="Arial" w:cs="Arial"/>
          <w:sz w:val="22"/>
          <w:szCs w:val="22"/>
        </w:rPr>
      </w:pPr>
    </w:p>
    <w:sectPr w:rsidRPr="00A53474" w:rsidR="00E41BB0" w:rsidSect="004079BF">
      <w:headerReference w:type="default" r:id="rId18"/>
      <w:footerReference w:type="default" r:id="rId19"/>
      <w:pgSz w:w="11906" w:h="16838" w:orient="portrait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35397" w:rsidP="009C4DF2" w:rsidRDefault="00435397" w14:paraId="06F97BA1" w14:textId="77777777">
      <w:r>
        <w:separator/>
      </w:r>
    </w:p>
  </w:endnote>
  <w:endnote w:type="continuationSeparator" w:id="0">
    <w:p w:rsidR="00435397" w:rsidP="009C4DF2" w:rsidRDefault="00435397" w14:paraId="5DF6CB01" w14:textId="77777777">
      <w:r>
        <w:continuationSeparator/>
      </w:r>
    </w:p>
  </w:endnote>
  <w:endnote w:type="continuationNotice" w:id="1">
    <w:p w:rsidR="00435397" w:rsidRDefault="00435397" w14:paraId="4E606951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  <w:embedRegular w:fontKey="{8CF5A99F-FC37-49CB-84C2-B83E7C35628F}" r:id="rId1"/>
    <w:embedBold w:fontKey="{14DBE5D2-6294-4DCA-B45D-0876417D0D6E}" r:id="rId2"/>
    <w:embedItalic w:fontKey="{B8C683D1-70AE-4A3B-9CA3-4C9A809D05F0}" r:id="rId3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  <w:embedRegular w:fontKey="{D8F25A3C-F0F8-4C50-AA21-56A3F2002BA4}" r:id="rId4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47451094"/>
      <w:docPartObj>
        <w:docPartGallery w:val="Page Numbers (Bottom of Page)"/>
        <w:docPartUnique/>
      </w:docPartObj>
    </w:sdtPr>
    <w:sdtEndPr>
      <w:rPr>
        <w:sz w:val="22"/>
      </w:rPr>
    </w:sdtEndPr>
    <w:sdtContent>
      <w:p w:rsidR="00A53474" w:rsidP="00A53474" w:rsidRDefault="00A53474" w14:paraId="2EBDC99E" w14:textId="77777777">
        <w:pPr>
          <w:pStyle w:val="Voettekst"/>
          <w:pBdr>
            <w:bottom w:val="single" w:color="auto" w:sz="6" w:space="1"/>
          </w:pBdr>
        </w:pPr>
      </w:p>
      <w:p w:rsidR="00A53474" w:rsidP="00A53474" w:rsidRDefault="00A53474" w14:paraId="2EBDC99F" w14:textId="77777777">
        <w:pPr>
          <w:pStyle w:val="Voettekst"/>
        </w:pPr>
      </w:p>
      <w:p w:rsidR="00E9614C" w:rsidP="00E9614C" w:rsidRDefault="00E9614C" w14:paraId="2EBDC9A0" w14:textId="77777777">
        <w:pPr>
          <w:pStyle w:val="Voettekst"/>
          <w:rPr>
            <w:sz w:val="16"/>
          </w:rPr>
        </w:pPr>
      </w:p>
      <w:p w:rsidRPr="00E9614C" w:rsidR="00570B34" w:rsidP="00E9614C" w:rsidRDefault="00E9614C" w14:paraId="2EBDC9A1" w14:textId="49A09823">
        <w:pPr>
          <w:pStyle w:val="Voettekst"/>
          <w:rPr>
            <w:sz w:val="16"/>
          </w:rPr>
        </w:pPr>
        <w:r w:rsidRPr="00E9614C">
          <w:rPr>
            <w:sz w:val="16"/>
          </w:rPr>
          <w:t xml:space="preserve">Leerofferte </w:t>
        </w:r>
        <w:r w:rsidR="004F4238">
          <w:rPr>
            <w:sz w:val="16"/>
          </w:rPr>
          <w:t>Smart Plant Pot</w:t>
        </w:r>
        <w:r w:rsidR="00473F8A">
          <w:rPr>
            <w:sz w:val="16"/>
          </w:rPr>
          <w:t xml:space="preserve">                                            </w:t>
        </w:r>
        <w:r w:rsidR="00B7701C">
          <w:rPr>
            <w:sz w:val="16"/>
          </w:rPr>
          <w:t>maart 201</w:t>
        </w:r>
        <w:r w:rsidR="004915E4">
          <w:rPr>
            <w:sz w:val="16"/>
          </w:rPr>
          <w:t>9</w:t>
        </w:r>
        <w:r w:rsidR="00473F8A">
          <w:rPr>
            <w:sz w:val="16"/>
          </w:rPr>
          <w:t xml:space="preserve">                                             </w:t>
        </w:r>
        <w:r w:rsidRPr="00E9614C">
          <w:rPr>
            <w:sz w:val="16"/>
          </w:rPr>
          <w:t xml:space="preserve">Versie </w:t>
        </w:r>
        <w:r w:rsidR="00473F8A">
          <w:rPr>
            <w:sz w:val="16"/>
          </w:rPr>
          <w:t xml:space="preserve">1                                     </w:t>
        </w:r>
        <w:r>
          <w:rPr>
            <w:sz w:val="16"/>
          </w:rPr>
          <w:t xml:space="preserve">      </w:t>
        </w:r>
        <w:r w:rsidRPr="00E9614C">
          <w:rPr>
            <w:sz w:val="16"/>
          </w:rPr>
          <w:fldChar w:fldCharType="begin"/>
        </w:r>
        <w:r w:rsidRPr="00E9614C">
          <w:rPr>
            <w:sz w:val="16"/>
          </w:rPr>
          <w:instrText>PAGE   \* MERGEFORMAT</w:instrText>
        </w:r>
        <w:r w:rsidRPr="00E9614C">
          <w:rPr>
            <w:sz w:val="16"/>
          </w:rPr>
          <w:fldChar w:fldCharType="separate"/>
        </w:r>
        <w:r w:rsidR="00267AC0">
          <w:rPr>
            <w:noProof/>
            <w:sz w:val="16"/>
          </w:rPr>
          <w:t>5</w:t>
        </w:r>
        <w:r w:rsidRPr="00E9614C">
          <w:rPr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35397" w:rsidP="009C4DF2" w:rsidRDefault="00435397" w14:paraId="0C75A548" w14:textId="77777777">
      <w:r>
        <w:separator/>
      </w:r>
    </w:p>
  </w:footnote>
  <w:footnote w:type="continuationSeparator" w:id="0">
    <w:p w:rsidR="00435397" w:rsidP="009C4DF2" w:rsidRDefault="00435397" w14:paraId="2E8A8198" w14:textId="77777777">
      <w:r>
        <w:continuationSeparator/>
      </w:r>
    </w:p>
  </w:footnote>
  <w:footnote w:type="continuationNotice" w:id="1">
    <w:p w:rsidR="00435397" w:rsidRDefault="00435397" w14:paraId="478D490A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w:rsidRPr="005842E9" w:rsidR="003534FF" w:rsidP="003534FF" w:rsidRDefault="003534FF" w14:paraId="2EBDC99A" w14:textId="1A4493C3">
    <w:pPr>
      <w:pStyle w:val="Koptekst"/>
      <w:pBdr>
        <w:bottom w:val="single" w:color="auto" w:sz="6" w:space="1"/>
      </w:pBdr>
      <w:jc w:val="center"/>
      <w:rPr>
        <w:rFonts w:ascii="Arial" w:hAnsi="Arial" w:cs="Arial"/>
        <w:b/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2EBDC9A2" wp14:editId="2EBDC9A3">
          <wp:simplePos x="0" y="0"/>
          <wp:positionH relativeFrom="margin">
            <wp:align>left</wp:align>
          </wp:positionH>
          <wp:positionV relativeFrom="paragraph">
            <wp:posOffset>-208280</wp:posOffset>
          </wp:positionV>
          <wp:extent cx="1644650" cy="512132"/>
          <wp:effectExtent l="0" t="0" r="0" b="2540"/>
          <wp:wrapNone/>
          <wp:docPr id="5" name="Afbeelding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SC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44650" cy="5121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842E9" w:rsidR="1CF6B305">
      <w:rPr>
        <w:rFonts w:ascii="Arial" w:hAnsi="Arial" w:cs="Arial"/>
        <w:b/>
        <w:bCs/>
        <w:sz w:val="28"/>
        <w:szCs w:val="28"/>
        <w:lang w:val="en-US"/>
      </w:rPr>
      <w:t>Leerofferte project Smart Plant</w:t>
    </w:r>
    <w:r w:rsidRPr="005842E9" w:rsidR="005842E9">
      <w:rPr>
        <w:rFonts w:ascii="Arial" w:hAnsi="Arial" w:cs="Arial"/>
        <w:b/>
        <w:bCs/>
        <w:sz w:val="28"/>
        <w:szCs w:val="28"/>
        <w:lang w:val="en-US"/>
      </w:rPr>
      <w:t xml:space="preserve"> Sy</w:t>
    </w:r>
    <w:r w:rsidR="005842E9">
      <w:rPr>
        <w:rFonts w:ascii="Arial" w:hAnsi="Arial" w:cs="Arial"/>
        <w:b/>
        <w:bCs/>
        <w:sz w:val="28"/>
        <w:szCs w:val="28"/>
        <w:lang w:val="en-US"/>
      </w:rPr>
      <w:t>steem</w:t>
    </w:r>
  </w:p>
  <w:p w:rsidRPr="005842E9" w:rsidR="003534FF" w:rsidP="003534FF" w:rsidRDefault="003534FF" w14:paraId="2EBDC99B" w14:textId="77777777">
    <w:pPr>
      <w:pStyle w:val="Koptekst"/>
      <w:pBdr>
        <w:bottom w:val="single" w:color="auto" w:sz="6" w:space="1"/>
      </w:pBdr>
      <w:jc w:val="center"/>
      <w:rPr>
        <w:rFonts w:ascii="Arial" w:hAnsi="Arial" w:cs="Arial"/>
        <w:b/>
        <w:sz w:val="28"/>
        <w:szCs w:val="28"/>
        <w:lang w:val="en-US"/>
      </w:rPr>
    </w:pPr>
  </w:p>
  <w:p w:rsidRPr="005842E9" w:rsidR="003534FF" w:rsidP="003534FF" w:rsidRDefault="003534FF" w14:paraId="2EBDC99C" w14:textId="77777777">
    <w:pPr>
      <w:pStyle w:val="Koptekst"/>
      <w:jc w:val="center"/>
      <w:rPr>
        <w:lang w:val="en-US"/>
      </w:rPr>
    </w:pPr>
  </w:p>
  <w:p w:rsidRPr="005842E9" w:rsidR="003534FF" w:rsidRDefault="003534FF" w14:paraId="2EBDC99D" w14:textId="77777777">
    <w:pPr>
      <w:pStyle w:val="Koptekst"/>
      <w:rPr>
        <w:rFonts w:ascii="Arial" w:hAnsi="Arial" w:cs="Arial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C47B8"/>
    <w:multiLevelType w:val="hybridMultilevel"/>
    <w:tmpl w:val="34EA5CF8"/>
    <w:lvl w:ilvl="0" w:tplc="EDEAB166">
      <w:numFmt w:val="bullet"/>
      <w:lvlText w:val=""/>
      <w:lvlJc w:val="left"/>
      <w:pPr>
        <w:ind w:left="720" w:hanging="360"/>
      </w:pPr>
      <w:rPr>
        <w:rFonts w:hint="default" w:ascii="Wingdings" w:hAnsi="Wingdings" w:eastAsia="Times New Roman" w:cs="Arial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5CA573A"/>
    <w:multiLevelType w:val="hybridMultilevel"/>
    <w:tmpl w:val="07C0BE14"/>
    <w:lvl w:ilvl="0" w:tplc="62EA01C4">
      <w:start w:val="3"/>
      <w:numFmt w:val="bullet"/>
      <w:lvlText w:val="-"/>
      <w:lvlJc w:val="left"/>
      <w:pPr>
        <w:ind w:left="720" w:hanging="360"/>
      </w:pPr>
      <w:rPr>
        <w:rFonts w:hint="default" w:ascii="Arial" w:hAnsi="Arial" w:eastAsia="Times New Roman" w:cs="Arial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08F727C"/>
    <w:multiLevelType w:val="hybridMultilevel"/>
    <w:tmpl w:val="C40823B2"/>
    <w:lvl w:ilvl="0" w:tplc="7B8882C8">
      <w:numFmt w:val="bullet"/>
      <w:lvlText w:val=""/>
      <w:lvlJc w:val="left"/>
      <w:pPr>
        <w:ind w:left="720" w:hanging="360"/>
      </w:pPr>
      <w:rPr>
        <w:rFonts w:hint="default" w:ascii="Wingdings" w:hAnsi="Wingdings" w:eastAsia="Times New Roman" w:cs="Arial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D7C4AA3"/>
    <w:multiLevelType w:val="hybridMultilevel"/>
    <w:tmpl w:val="F2E2925A"/>
    <w:lvl w:ilvl="0" w:tplc="D5C0D51A">
      <w:start w:val="3"/>
      <w:numFmt w:val="bullet"/>
      <w:lvlText w:val="-"/>
      <w:lvlJc w:val="left"/>
      <w:pPr>
        <w:ind w:left="720" w:hanging="360"/>
      </w:pPr>
      <w:rPr>
        <w:rFonts w:hint="default" w:ascii="Arial" w:hAnsi="Arial" w:eastAsia="Times New Roman" w:cs="Arial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1323190"/>
    <w:multiLevelType w:val="hybridMultilevel"/>
    <w:tmpl w:val="097E984A"/>
    <w:lvl w:ilvl="0" w:tplc="739CB99C">
      <w:numFmt w:val="bullet"/>
      <w:lvlText w:val="-"/>
      <w:lvlJc w:val="left"/>
      <w:pPr>
        <w:ind w:left="720" w:hanging="360"/>
      </w:pPr>
      <w:rPr>
        <w:rFonts w:hint="default" w:ascii="Arial" w:hAnsi="Arial" w:eastAsia="Times New Roman" w:cs="Arial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38A14B1"/>
    <w:multiLevelType w:val="hybridMultilevel"/>
    <w:tmpl w:val="6CD6C3FC"/>
    <w:lvl w:ilvl="0" w:tplc="F8A8C628">
      <w:numFmt w:val="bullet"/>
      <w:lvlText w:val="-"/>
      <w:lvlJc w:val="left"/>
      <w:pPr>
        <w:ind w:left="720" w:hanging="360"/>
      </w:pPr>
      <w:rPr>
        <w:rFonts w:hint="default" w:ascii="Arial" w:hAnsi="Arial" w:eastAsia="Times New Roman" w:cs="Arial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F4169CC"/>
    <w:multiLevelType w:val="hybridMultilevel"/>
    <w:tmpl w:val="9F18E108"/>
    <w:lvl w:ilvl="0" w:tplc="0413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13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8511BAB"/>
    <w:multiLevelType w:val="hybridMultilevel"/>
    <w:tmpl w:val="156AC16C"/>
    <w:lvl w:ilvl="0" w:tplc="C7AA5C6C">
      <w:start w:val="3"/>
      <w:numFmt w:val="bullet"/>
      <w:lvlText w:val="-"/>
      <w:lvlJc w:val="left"/>
      <w:pPr>
        <w:ind w:left="720" w:hanging="360"/>
      </w:pPr>
      <w:rPr>
        <w:rFonts w:hint="default" w:ascii="Arial" w:hAnsi="Arial" w:eastAsia="Times New Roman" w:cs="Arial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49CE30F3"/>
    <w:multiLevelType w:val="hybridMultilevel"/>
    <w:tmpl w:val="2DA8DFC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4AE60CE1"/>
    <w:multiLevelType w:val="hybridMultilevel"/>
    <w:tmpl w:val="023AA466"/>
    <w:lvl w:ilvl="0" w:tplc="0413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920169"/>
    <w:multiLevelType w:val="hybridMultilevel"/>
    <w:tmpl w:val="87FA1748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2C4FDF"/>
    <w:multiLevelType w:val="hybridMultilevel"/>
    <w:tmpl w:val="E37EF03E"/>
    <w:lvl w:ilvl="0" w:tplc="9FE6DAA0">
      <w:start w:val="3"/>
      <w:numFmt w:val="bullet"/>
      <w:lvlText w:val="-"/>
      <w:lvlJc w:val="left"/>
      <w:pPr>
        <w:ind w:left="0" w:firstLine="0"/>
      </w:pPr>
      <w:rPr>
        <w:rFonts w:hint="default" w:ascii="Arial" w:hAnsi="Arial" w:eastAsia="Times New Roman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6"/>
  </w:num>
  <w:num w:numId="2">
    <w:abstractNumId w:val="9"/>
  </w:num>
  <w:num w:numId="3">
    <w:abstractNumId w:val="4"/>
  </w:num>
  <w:num w:numId="4">
    <w:abstractNumId w:val="10"/>
  </w:num>
  <w:num w:numId="5">
    <w:abstractNumId w:val="2"/>
  </w:num>
  <w:num w:numId="6">
    <w:abstractNumId w:val="0"/>
  </w:num>
  <w:num w:numId="7">
    <w:abstractNumId w:val="5"/>
  </w:num>
  <w:num w:numId="8">
    <w:abstractNumId w:val="3"/>
  </w:num>
  <w:num w:numId="9">
    <w:abstractNumId w:val="7"/>
  </w:num>
  <w:num w:numId="10">
    <w:abstractNumId w:val="11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proofState w:spelling="clean" w:grammar="dirty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D95"/>
    <w:rsid w:val="00002067"/>
    <w:rsid w:val="000048FA"/>
    <w:rsid w:val="00010D0B"/>
    <w:rsid w:val="000123FC"/>
    <w:rsid w:val="00020EB4"/>
    <w:rsid w:val="00021674"/>
    <w:rsid w:val="00027485"/>
    <w:rsid w:val="00027787"/>
    <w:rsid w:val="00030FDF"/>
    <w:rsid w:val="000364B7"/>
    <w:rsid w:val="00037A9C"/>
    <w:rsid w:val="00070D64"/>
    <w:rsid w:val="00083F7B"/>
    <w:rsid w:val="00086106"/>
    <w:rsid w:val="000868A8"/>
    <w:rsid w:val="0008708D"/>
    <w:rsid w:val="00094F6B"/>
    <w:rsid w:val="000A6B6A"/>
    <w:rsid w:val="000A7258"/>
    <w:rsid w:val="000B0EFC"/>
    <w:rsid w:val="000B21B5"/>
    <w:rsid w:val="000B2262"/>
    <w:rsid w:val="000B7493"/>
    <w:rsid w:val="000C1C1F"/>
    <w:rsid w:val="000C2E9B"/>
    <w:rsid w:val="000C44B0"/>
    <w:rsid w:val="000C7439"/>
    <w:rsid w:val="000C77B1"/>
    <w:rsid w:val="000D02D6"/>
    <w:rsid w:val="000D040F"/>
    <w:rsid w:val="000D1F40"/>
    <w:rsid w:val="000D3ACC"/>
    <w:rsid w:val="000D5101"/>
    <w:rsid w:val="000D7D82"/>
    <w:rsid w:val="000E0F00"/>
    <w:rsid w:val="000E2A4B"/>
    <w:rsid w:val="000E2E6A"/>
    <w:rsid w:val="000F1DF2"/>
    <w:rsid w:val="000F57A9"/>
    <w:rsid w:val="00102D7B"/>
    <w:rsid w:val="00102FEB"/>
    <w:rsid w:val="00120050"/>
    <w:rsid w:val="00122889"/>
    <w:rsid w:val="001246F9"/>
    <w:rsid w:val="001302D8"/>
    <w:rsid w:val="00130AD0"/>
    <w:rsid w:val="00143A0D"/>
    <w:rsid w:val="0014448E"/>
    <w:rsid w:val="001455E8"/>
    <w:rsid w:val="001474FF"/>
    <w:rsid w:val="00161E82"/>
    <w:rsid w:val="00162B90"/>
    <w:rsid w:val="00163E57"/>
    <w:rsid w:val="00182261"/>
    <w:rsid w:val="0018509D"/>
    <w:rsid w:val="00191AC4"/>
    <w:rsid w:val="00192587"/>
    <w:rsid w:val="001B08ED"/>
    <w:rsid w:val="001B1FEE"/>
    <w:rsid w:val="001B5003"/>
    <w:rsid w:val="001B6F20"/>
    <w:rsid w:val="001C0912"/>
    <w:rsid w:val="001C568A"/>
    <w:rsid w:val="001C6872"/>
    <w:rsid w:val="001D04C5"/>
    <w:rsid w:val="001D31DF"/>
    <w:rsid w:val="001E2A51"/>
    <w:rsid w:val="001E7A65"/>
    <w:rsid w:val="001F033B"/>
    <w:rsid w:val="001F4E3F"/>
    <w:rsid w:val="002077B1"/>
    <w:rsid w:val="00213092"/>
    <w:rsid w:val="00215ECC"/>
    <w:rsid w:val="00222667"/>
    <w:rsid w:val="00233217"/>
    <w:rsid w:val="00235AFD"/>
    <w:rsid w:val="00241731"/>
    <w:rsid w:val="00241B7C"/>
    <w:rsid w:val="0024652E"/>
    <w:rsid w:val="0025027D"/>
    <w:rsid w:val="00255628"/>
    <w:rsid w:val="0026057B"/>
    <w:rsid w:val="0026179A"/>
    <w:rsid w:val="00265F53"/>
    <w:rsid w:val="00267AC0"/>
    <w:rsid w:val="002725DB"/>
    <w:rsid w:val="002745BA"/>
    <w:rsid w:val="0028325E"/>
    <w:rsid w:val="00283863"/>
    <w:rsid w:val="00287514"/>
    <w:rsid w:val="002878AB"/>
    <w:rsid w:val="002906A3"/>
    <w:rsid w:val="002929AB"/>
    <w:rsid w:val="002A2063"/>
    <w:rsid w:val="002B6F3E"/>
    <w:rsid w:val="002D4298"/>
    <w:rsid w:val="002D6983"/>
    <w:rsid w:val="002E255C"/>
    <w:rsid w:val="002F1A3E"/>
    <w:rsid w:val="00300B8C"/>
    <w:rsid w:val="0030562D"/>
    <w:rsid w:val="00306FE6"/>
    <w:rsid w:val="0031682A"/>
    <w:rsid w:val="00320D47"/>
    <w:rsid w:val="00325189"/>
    <w:rsid w:val="00326AE8"/>
    <w:rsid w:val="00330FA2"/>
    <w:rsid w:val="00331F05"/>
    <w:rsid w:val="003413BA"/>
    <w:rsid w:val="00342D56"/>
    <w:rsid w:val="00351290"/>
    <w:rsid w:val="0035186C"/>
    <w:rsid w:val="003534FF"/>
    <w:rsid w:val="00356AED"/>
    <w:rsid w:val="0037528F"/>
    <w:rsid w:val="00376639"/>
    <w:rsid w:val="003821CA"/>
    <w:rsid w:val="00382C61"/>
    <w:rsid w:val="003A1130"/>
    <w:rsid w:val="003A791D"/>
    <w:rsid w:val="003B6C90"/>
    <w:rsid w:val="003C0699"/>
    <w:rsid w:val="003E4360"/>
    <w:rsid w:val="003E4E88"/>
    <w:rsid w:val="003F2BFD"/>
    <w:rsid w:val="003F7914"/>
    <w:rsid w:val="00400F32"/>
    <w:rsid w:val="00402146"/>
    <w:rsid w:val="004079BF"/>
    <w:rsid w:val="00410503"/>
    <w:rsid w:val="0041345E"/>
    <w:rsid w:val="0041529F"/>
    <w:rsid w:val="00417413"/>
    <w:rsid w:val="0043270D"/>
    <w:rsid w:val="0043536A"/>
    <w:rsid w:val="00435397"/>
    <w:rsid w:val="0044192F"/>
    <w:rsid w:val="0044351A"/>
    <w:rsid w:val="00443D5D"/>
    <w:rsid w:val="00444C88"/>
    <w:rsid w:val="00445884"/>
    <w:rsid w:val="004537B1"/>
    <w:rsid w:val="00463AA5"/>
    <w:rsid w:val="00467B18"/>
    <w:rsid w:val="00470DDA"/>
    <w:rsid w:val="0047221D"/>
    <w:rsid w:val="00473AD8"/>
    <w:rsid w:val="00473F8A"/>
    <w:rsid w:val="00476C53"/>
    <w:rsid w:val="0048029B"/>
    <w:rsid w:val="00483CA2"/>
    <w:rsid w:val="004915E4"/>
    <w:rsid w:val="00492FEB"/>
    <w:rsid w:val="004A3D1A"/>
    <w:rsid w:val="004A53A7"/>
    <w:rsid w:val="004A5E5E"/>
    <w:rsid w:val="004B290B"/>
    <w:rsid w:val="004B6641"/>
    <w:rsid w:val="004D1DF8"/>
    <w:rsid w:val="004D292F"/>
    <w:rsid w:val="004E42ED"/>
    <w:rsid w:val="004E799C"/>
    <w:rsid w:val="004F4238"/>
    <w:rsid w:val="005008D9"/>
    <w:rsid w:val="005061D5"/>
    <w:rsid w:val="00507DBC"/>
    <w:rsid w:val="005108AF"/>
    <w:rsid w:val="005152F2"/>
    <w:rsid w:val="005159C0"/>
    <w:rsid w:val="00517E59"/>
    <w:rsid w:val="005272EA"/>
    <w:rsid w:val="00533ECA"/>
    <w:rsid w:val="00543BE2"/>
    <w:rsid w:val="00552BA3"/>
    <w:rsid w:val="00557FDE"/>
    <w:rsid w:val="0056720D"/>
    <w:rsid w:val="00570B34"/>
    <w:rsid w:val="00571F2F"/>
    <w:rsid w:val="00575173"/>
    <w:rsid w:val="005802A3"/>
    <w:rsid w:val="005842E9"/>
    <w:rsid w:val="005862D2"/>
    <w:rsid w:val="005879C9"/>
    <w:rsid w:val="00591AA0"/>
    <w:rsid w:val="005A226B"/>
    <w:rsid w:val="005A6DB5"/>
    <w:rsid w:val="005B1A0F"/>
    <w:rsid w:val="005B23CD"/>
    <w:rsid w:val="005C1266"/>
    <w:rsid w:val="005C3074"/>
    <w:rsid w:val="005C7DDF"/>
    <w:rsid w:val="005D648D"/>
    <w:rsid w:val="005E4EA1"/>
    <w:rsid w:val="005E711C"/>
    <w:rsid w:val="005E7901"/>
    <w:rsid w:val="005F04F2"/>
    <w:rsid w:val="005F0F2B"/>
    <w:rsid w:val="005F1588"/>
    <w:rsid w:val="005F3057"/>
    <w:rsid w:val="005F7483"/>
    <w:rsid w:val="00614877"/>
    <w:rsid w:val="00614DC3"/>
    <w:rsid w:val="0061793C"/>
    <w:rsid w:val="00623C76"/>
    <w:rsid w:val="00626252"/>
    <w:rsid w:val="0064775A"/>
    <w:rsid w:val="00647E50"/>
    <w:rsid w:val="00650747"/>
    <w:rsid w:val="00654210"/>
    <w:rsid w:val="00655AE1"/>
    <w:rsid w:val="00660601"/>
    <w:rsid w:val="00661933"/>
    <w:rsid w:val="00675108"/>
    <w:rsid w:val="0069405E"/>
    <w:rsid w:val="00694D95"/>
    <w:rsid w:val="00696E1A"/>
    <w:rsid w:val="00697C5A"/>
    <w:rsid w:val="006A6A32"/>
    <w:rsid w:val="006B29CD"/>
    <w:rsid w:val="006B40A4"/>
    <w:rsid w:val="006C17E1"/>
    <w:rsid w:val="006C4BBE"/>
    <w:rsid w:val="006C4F7B"/>
    <w:rsid w:val="006C5BA1"/>
    <w:rsid w:val="006F3FF6"/>
    <w:rsid w:val="0070351A"/>
    <w:rsid w:val="00706563"/>
    <w:rsid w:val="0070756F"/>
    <w:rsid w:val="00711C90"/>
    <w:rsid w:val="007340A9"/>
    <w:rsid w:val="00734902"/>
    <w:rsid w:val="0073645C"/>
    <w:rsid w:val="00736D27"/>
    <w:rsid w:val="00742D8F"/>
    <w:rsid w:val="00756EE5"/>
    <w:rsid w:val="00756FFA"/>
    <w:rsid w:val="007578AA"/>
    <w:rsid w:val="0076125F"/>
    <w:rsid w:val="00771D19"/>
    <w:rsid w:val="00773684"/>
    <w:rsid w:val="00781FC1"/>
    <w:rsid w:val="00783875"/>
    <w:rsid w:val="007838B4"/>
    <w:rsid w:val="00785B1E"/>
    <w:rsid w:val="00796BA0"/>
    <w:rsid w:val="007A1315"/>
    <w:rsid w:val="007C0A39"/>
    <w:rsid w:val="007C1465"/>
    <w:rsid w:val="007D1D69"/>
    <w:rsid w:val="007E283B"/>
    <w:rsid w:val="007E4B0F"/>
    <w:rsid w:val="007F00DF"/>
    <w:rsid w:val="007F2936"/>
    <w:rsid w:val="008019CC"/>
    <w:rsid w:val="008026CC"/>
    <w:rsid w:val="00803A69"/>
    <w:rsid w:val="00807B1C"/>
    <w:rsid w:val="00807DED"/>
    <w:rsid w:val="0081060B"/>
    <w:rsid w:val="008210E0"/>
    <w:rsid w:val="00822447"/>
    <w:rsid w:val="008244BE"/>
    <w:rsid w:val="00825DBA"/>
    <w:rsid w:val="00840C42"/>
    <w:rsid w:val="00843626"/>
    <w:rsid w:val="0085390D"/>
    <w:rsid w:val="00862EA6"/>
    <w:rsid w:val="00863AFA"/>
    <w:rsid w:val="00863FF3"/>
    <w:rsid w:val="008678C9"/>
    <w:rsid w:val="00882110"/>
    <w:rsid w:val="0088644D"/>
    <w:rsid w:val="00886868"/>
    <w:rsid w:val="008A12B8"/>
    <w:rsid w:val="008A3DC0"/>
    <w:rsid w:val="008B0A07"/>
    <w:rsid w:val="008B4375"/>
    <w:rsid w:val="008B5614"/>
    <w:rsid w:val="008C2633"/>
    <w:rsid w:val="008C283F"/>
    <w:rsid w:val="008D025C"/>
    <w:rsid w:val="008D1384"/>
    <w:rsid w:val="008D2B7A"/>
    <w:rsid w:val="008D3148"/>
    <w:rsid w:val="008D5754"/>
    <w:rsid w:val="008D6329"/>
    <w:rsid w:val="008D67EA"/>
    <w:rsid w:val="008D6E0B"/>
    <w:rsid w:val="008E5675"/>
    <w:rsid w:val="008F0527"/>
    <w:rsid w:val="008F206F"/>
    <w:rsid w:val="008F6C48"/>
    <w:rsid w:val="00907142"/>
    <w:rsid w:val="00911999"/>
    <w:rsid w:val="0092004E"/>
    <w:rsid w:val="009237B0"/>
    <w:rsid w:val="00926D10"/>
    <w:rsid w:val="00932741"/>
    <w:rsid w:val="0093541E"/>
    <w:rsid w:val="00937848"/>
    <w:rsid w:val="00942D50"/>
    <w:rsid w:val="00951037"/>
    <w:rsid w:val="00956B56"/>
    <w:rsid w:val="00956C39"/>
    <w:rsid w:val="00956F2F"/>
    <w:rsid w:val="0096127B"/>
    <w:rsid w:val="009614B3"/>
    <w:rsid w:val="009713D9"/>
    <w:rsid w:val="009715EF"/>
    <w:rsid w:val="00974F55"/>
    <w:rsid w:val="00976620"/>
    <w:rsid w:val="009820D1"/>
    <w:rsid w:val="00983D4F"/>
    <w:rsid w:val="0098660B"/>
    <w:rsid w:val="009936A3"/>
    <w:rsid w:val="009A1219"/>
    <w:rsid w:val="009A1939"/>
    <w:rsid w:val="009A4569"/>
    <w:rsid w:val="009A4A89"/>
    <w:rsid w:val="009C4DF2"/>
    <w:rsid w:val="009D049E"/>
    <w:rsid w:val="009D0847"/>
    <w:rsid w:val="009D3A70"/>
    <w:rsid w:val="009D5D91"/>
    <w:rsid w:val="009E1F26"/>
    <w:rsid w:val="009E409C"/>
    <w:rsid w:val="009F1119"/>
    <w:rsid w:val="009F719B"/>
    <w:rsid w:val="00A02728"/>
    <w:rsid w:val="00A117FE"/>
    <w:rsid w:val="00A15DFB"/>
    <w:rsid w:val="00A239E8"/>
    <w:rsid w:val="00A23E41"/>
    <w:rsid w:val="00A3059C"/>
    <w:rsid w:val="00A46683"/>
    <w:rsid w:val="00A47D24"/>
    <w:rsid w:val="00A53474"/>
    <w:rsid w:val="00A81199"/>
    <w:rsid w:val="00A81A5B"/>
    <w:rsid w:val="00A8215D"/>
    <w:rsid w:val="00A87205"/>
    <w:rsid w:val="00A907A0"/>
    <w:rsid w:val="00A91C3A"/>
    <w:rsid w:val="00A93706"/>
    <w:rsid w:val="00AA1AA2"/>
    <w:rsid w:val="00AA29B7"/>
    <w:rsid w:val="00AB6AC0"/>
    <w:rsid w:val="00AF4B7C"/>
    <w:rsid w:val="00B01C49"/>
    <w:rsid w:val="00B07BD1"/>
    <w:rsid w:val="00B07C49"/>
    <w:rsid w:val="00B203D9"/>
    <w:rsid w:val="00B26868"/>
    <w:rsid w:val="00B27D5B"/>
    <w:rsid w:val="00B301E8"/>
    <w:rsid w:val="00B32577"/>
    <w:rsid w:val="00B365C8"/>
    <w:rsid w:val="00B44116"/>
    <w:rsid w:val="00B465ED"/>
    <w:rsid w:val="00B46E5B"/>
    <w:rsid w:val="00B623E3"/>
    <w:rsid w:val="00B66AB2"/>
    <w:rsid w:val="00B67D64"/>
    <w:rsid w:val="00B70533"/>
    <w:rsid w:val="00B728C7"/>
    <w:rsid w:val="00B75577"/>
    <w:rsid w:val="00B7701C"/>
    <w:rsid w:val="00B77F9B"/>
    <w:rsid w:val="00B90C7E"/>
    <w:rsid w:val="00BA69D9"/>
    <w:rsid w:val="00BA7F73"/>
    <w:rsid w:val="00BB0676"/>
    <w:rsid w:val="00BB560C"/>
    <w:rsid w:val="00BB71AB"/>
    <w:rsid w:val="00BB743B"/>
    <w:rsid w:val="00BC1CEE"/>
    <w:rsid w:val="00BC2A39"/>
    <w:rsid w:val="00BD0E6C"/>
    <w:rsid w:val="00BE634D"/>
    <w:rsid w:val="00BF02AA"/>
    <w:rsid w:val="00C02E0C"/>
    <w:rsid w:val="00C03614"/>
    <w:rsid w:val="00C07F7C"/>
    <w:rsid w:val="00C12736"/>
    <w:rsid w:val="00C1723E"/>
    <w:rsid w:val="00C17ACC"/>
    <w:rsid w:val="00C21B80"/>
    <w:rsid w:val="00C243E6"/>
    <w:rsid w:val="00C27791"/>
    <w:rsid w:val="00C27C2E"/>
    <w:rsid w:val="00C30E51"/>
    <w:rsid w:val="00C313CD"/>
    <w:rsid w:val="00C32C62"/>
    <w:rsid w:val="00C3552C"/>
    <w:rsid w:val="00C379EF"/>
    <w:rsid w:val="00C535EA"/>
    <w:rsid w:val="00C53C4C"/>
    <w:rsid w:val="00C6451B"/>
    <w:rsid w:val="00C67354"/>
    <w:rsid w:val="00C721DF"/>
    <w:rsid w:val="00C73D58"/>
    <w:rsid w:val="00C74D09"/>
    <w:rsid w:val="00C82DCB"/>
    <w:rsid w:val="00C86081"/>
    <w:rsid w:val="00C951BE"/>
    <w:rsid w:val="00C964EC"/>
    <w:rsid w:val="00C97AC5"/>
    <w:rsid w:val="00C97C85"/>
    <w:rsid w:val="00CA1544"/>
    <w:rsid w:val="00CB25DB"/>
    <w:rsid w:val="00CC13FD"/>
    <w:rsid w:val="00CD6963"/>
    <w:rsid w:val="00CD6FAA"/>
    <w:rsid w:val="00CE4824"/>
    <w:rsid w:val="00D0211D"/>
    <w:rsid w:val="00D1106D"/>
    <w:rsid w:val="00D1382E"/>
    <w:rsid w:val="00D20520"/>
    <w:rsid w:val="00D242E7"/>
    <w:rsid w:val="00D27DF8"/>
    <w:rsid w:val="00D32817"/>
    <w:rsid w:val="00D3312E"/>
    <w:rsid w:val="00D336A4"/>
    <w:rsid w:val="00D35224"/>
    <w:rsid w:val="00D35EC3"/>
    <w:rsid w:val="00D418B9"/>
    <w:rsid w:val="00D41D0C"/>
    <w:rsid w:val="00D4289A"/>
    <w:rsid w:val="00D72874"/>
    <w:rsid w:val="00D7781A"/>
    <w:rsid w:val="00D9658B"/>
    <w:rsid w:val="00D97504"/>
    <w:rsid w:val="00DA6196"/>
    <w:rsid w:val="00DB2A52"/>
    <w:rsid w:val="00DB45C3"/>
    <w:rsid w:val="00DB6763"/>
    <w:rsid w:val="00DC17D7"/>
    <w:rsid w:val="00DC5138"/>
    <w:rsid w:val="00DC6C14"/>
    <w:rsid w:val="00DD72B9"/>
    <w:rsid w:val="00DE4947"/>
    <w:rsid w:val="00DE550C"/>
    <w:rsid w:val="00DF707A"/>
    <w:rsid w:val="00E03F88"/>
    <w:rsid w:val="00E079E4"/>
    <w:rsid w:val="00E10698"/>
    <w:rsid w:val="00E15555"/>
    <w:rsid w:val="00E15658"/>
    <w:rsid w:val="00E2057B"/>
    <w:rsid w:val="00E22AF9"/>
    <w:rsid w:val="00E32E52"/>
    <w:rsid w:val="00E41BB0"/>
    <w:rsid w:val="00E55B8C"/>
    <w:rsid w:val="00E5790B"/>
    <w:rsid w:val="00E638CF"/>
    <w:rsid w:val="00E82E77"/>
    <w:rsid w:val="00E9373A"/>
    <w:rsid w:val="00E9614C"/>
    <w:rsid w:val="00EA0CA6"/>
    <w:rsid w:val="00EA6965"/>
    <w:rsid w:val="00EA766A"/>
    <w:rsid w:val="00EB2085"/>
    <w:rsid w:val="00EC29DB"/>
    <w:rsid w:val="00ED67D7"/>
    <w:rsid w:val="00ED6B8E"/>
    <w:rsid w:val="00EE25EF"/>
    <w:rsid w:val="00EE6F38"/>
    <w:rsid w:val="00EF38AF"/>
    <w:rsid w:val="00EF7627"/>
    <w:rsid w:val="00F0370F"/>
    <w:rsid w:val="00F060CE"/>
    <w:rsid w:val="00F104DC"/>
    <w:rsid w:val="00F22A61"/>
    <w:rsid w:val="00F33D70"/>
    <w:rsid w:val="00F403DE"/>
    <w:rsid w:val="00F414E5"/>
    <w:rsid w:val="00F55154"/>
    <w:rsid w:val="00F75F00"/>
    <w:rsid w:val="00F76321"/>
    <w:rsid w:val="00F848A0"/>
    <w:rsid w:val="00F84AC3"/>
    <w:rsid w:val="00F84B7F"/>
    <w:rsid w:val="00F8512C"/>
    <w:rsid w:val="00F9144B"/>
    <w:rsid w:val="00F92546"/>
    <w:rsid w:val="00F9427E"/>
    <w:rsid w:val="00FA6D39"/>
    <w:rsid w:val="00FB1D34"/>
    <w:rsid w:val="00FB6BC4"/>
    <w:rsid w:val="00FC4AC6"/>
    <w:rsid w:val="00FC50D7"/>
    <w:rsid w:val="00FC7CF8"/>
    <w:rsid w:val="00FD05AE"/>
    <w:rsid w:val="00FE09E1"/>
    <w:rsid w:val="00FE5840"/>
    <w:rsid w:val="00FF6A9F"/>
    <w:rsid w:val="12FA5158"/>
    <w:rsid w:val="15D3539C"/>
    <w:rsid w:val="19C41767"/>
    <w:rsid w:val="1A7EADB9"/>
    <w:rsid w:val="1CF6B305"/>
    <w:rsid w:val="2332984B"/>
    <w:rsid w:val="51F3B9DB"/>
    <w:rsid w:val="5A9A6564"/>
    <w:rsid w:val="5C765DB0"/>
    <w:rsid w:val="63DE2A5E"/>
    <w:rsid w:val="6548A148"/>
    <w:rsid w:val="6A64C0C1"/>
    <w:rsid w:val="77E53B0F"/>
    <w:rsid w:val="796D9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BDC8D9"/>
  <w15:docId w15:val="{46348D66-01D5-4C75-9F62-7D695E33C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Standaard" w:default="1">
    <w:name w:val="Normal"/>
    <w:qFormat/>
    <w:rsid w:val="00591AA0"/>
    <w:pPr>
      <w:spacing w:after="0" w:line="240" w:lineRule="auto"/>
    </w:pPr>
    <w:rPr>
      <w:rFonts w:ascii="Lucida Sans" w:hAnsi="Lucida Sans" w:eastAsia="Times New Roman" w:cs="Times New Roman"/>
      <w:sz w:val="18"/>
      <w:szCs w:val="20"/>
      <w:lang w:eastAsia="nl-NL"/>
    </w:rPr>
  </w:style>
  <w:style w:type="character" w:styleId="Standaardalinea-lettertype" w:default="1">
    <w:name w:val="Default Paragraph Font"/>
    <w:uiPriority w:val="1"/>
    <w:semiHidden/>
    <w:unhideWhenUsed/>
  </w:style>
  <w:style w:type="table" w:styleId="Standaardtabe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Geenlijst" w:default="1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591AA0"/>
    <w:rPr>
      <w:rFonts w:ascii="Tahoma" w:hAnsi="Tahoma" w:cs="Tahoma"/>
      <w:sz w:val="16"/>
      <w:szCs w:val="16"/>
    </w:rPr>
  </w:style>
  <w:style w:type="character" w:styleId="BallontekstChar" w:customStyle="1">
    <w:name w:val="Ballontekst Char"/>
    <w:basedOn w:val="Standaardalinea-lettertype"/>
    <w:link w:val="Ballontekst"/>
    <w:uiPriority w:val="99"/>
    <w:semiHidden/>
    <w:rsid w:val="00591AA0"/>
    <w:rPr>
      <w:rFonts w:ascii="Tahoma" w:hAnsi="Tahoma" w:eastAsia="Times New Roman" w:cs="Tahoma"/>
      <w:sz w:val="16"/>
      <w:szCs w:val="16"/>
      <w:lang w:eastAsia="nl-NL"/>
    </w:rPr>
  </w:style>
  <w:style w:type="paragraph" w:styleId="Lijstalinea">
    <w:name w:val="List Paragraph"/>
    <w:basedOn w:val="Standaard"/>
    <w:uiPriority w:val="34"/>
    <w:qFormat/>
    <w:rsid w:val="00445884"/>
    <w:pPr>
      <w:ind w:left="720"/>
      <w:contextualSpacing/>
    </w:pPr>
  </w:style>
  <w:style w:type="table" w:styleId="Tabelraster">
    <w:name w:val="Table Grid"/>
    <w:basedOn w:val="Standaardtabel"/>
    <w:uiPriority w:val="59"/>
    <w:rsid w:val="004079B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9C4DF2"/>
    <w:pPr>
      <w:tabs>
        <w:tab w:val="center" w:pos="4536"/>
        <w:tab w:val="right" w:pos="9072"/>
      </w:tabs>
    </w:pPr>
  </w:style>
  <w:style w:type="character" w:styleId="KoptekstChar" w:customStyle="1">
    <w:name w:val="Koptekst Char"/>
    <w:basedOn w:val="Standaardalinea-lettertype"/>
    <w:link w:val="Koptekst"/>
    <w:uiPriority w:val="99"/>
    <w:rsid w:val="009C4DF2"/>
    <w:rPr>
      <w:rFonts w:ascii="Lucida Sans" w:hAnsi="Lucida Sans" w:eastAsia="Times New Roman" w:cs="Times New Roman"/>
      <w:sz w:val="18"/>
      <w:szCs w:val="20"/>
      <w:lang w:eastAsia="nl-NL"/>
    </w:rPr>
  </w:style>
  <w:style w:type="paragraph" w:styleId="Voettekst">
    <w:name w:val="footer"/>
    <w:basedOn w:val="Standaard"/>
    <w:link w:val="VoettekstChar"/>
    <w:uiPriority w:val="99"/>
    <w:unhideWhenUsed/>
    <w:rsid w:val="009C4DF2"/>
    <w:pPr>
      <w:tabs>
        <w:tab w:val="center" w:pos="4536"/>
        <w:tab w:val="right" w:pos="9072"/>
      </w:tabs>
    </w:pPr>
  </w:style>
  <w:style w:type="character" w:styleId="VoettekstChar" w:customStyle="1">
    <w:name w:val="Voettekst Char"/>
    <w:basedOn w:val="Standaardalinea-lettertype"/>
    <w:link w:val="Voettekst"/>
    <w:uiPriority w:val="99"/>
    <w:rsid w:val="009C4DF2"/>
    <w:rPr>
      <w:rFonts w:ascii="Lucida Sans" w:hAnsi="Lucida Sans" w:eastAsia="Times New Roman" w:cs="Times New Roman"/>
      <w:sz w:val="18"/>
      <w:szCs w:val="20"/>
      <w:lang w:eastAsia="nl-NL"/>
    </w:rPr>
  </w:style>
  <w:style w:type="character" w:styleId="Hyperlink">
    <w:name w:val="Hyperlink"/>
    <w:basedOn w:val="Standaardalinea-lettertype"/>
    <w:uiPriority w:val="99"/>
    <w:unhideWhenUsed/>
    <w:rsid w:val="00843626"/>
    <w:rPr>
      <w:color w:val="0000FF" w:themeColor="hyperlink"/>
      <w:u w:val="single"/>
    </w:rPr>
  </w:style>
  <w:style w:type="character" w:styleId="Onopgelostemelding1" w:customStyle="1">
    <w:name w:val="Onopgeloste melding1"/>
    <w:basedOn w:val="Standaardalinea-lettertype"/>
    <w:uiPriority w:val="99"/>
    <w:semiHidden/>
    <w:unhideWhenUsed/>
    <w:rsid w:val="00694D95"/>
    <w:rPr>
      <w:color w:val="808080"/>
      <w:shd w:val="clear" w:color="auto" w:fill="E6E6E6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773684"/>
    <w:rPr>
      <w:color w:val="605E5C"/>
      <w:shd w:val="clear" w:color="auto" w:fill="E1DFDD"/>
    </w:rPr>
  </w:style>
  <w:style w:type="character" w:styleId="normaltextrun" w:customStyle="1">
    <w:name w:val="normaltextrun"/>
    <w:basedOn w:val="Standaardalinea-lettertype"/>
    <w:rsid w:val="00655AE1"/>
  </w:style>
  <w:style w:type="character" w:styleId="contextualspellingandgrammarerror" w:customStyle="1">
    <w:name w:val="contextualspellingandgrammarerror"/>
    <w:basedOn w:val="Standaardalinea-lettertype"/>
    <w:rsid w:val="00655AE1"/>
  </w:style>
  <w:style w:type="character" w:styleId="spellingerror" w:customStyle="1">
    <w:name w:val="spellingerror"/>
    <w:basedOn w:val="Standaardalinea-lettertype"/>
    <w:rsid w:val="00655AE1"/>
  </w:style>
  <w:style w:type="character" w:styleId="eop" w:customStyle="1">
    <w:name w:val="eop"/>
    <w:basedOn w:val="Standaardalinea-lettertype"/>
    <w:rsid w:val="00655A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yperlink" Target="mailto:jreighout@student.scalda.nl" TargetMode="External" Id="rId13" /><Relationship Type="http://schemas.openxmlformats.org/officeDocument/2006/relationships/header" Target="header1.xml" Id="rId18" /><Relationship Type="http://schemas.openxmlformats.org/officeDocument/2006/relationships/customXml" Target="../customXml/item3.xml" Id="rId3" /><Relationship Type="http://schemas.openxmlformats.org/officeDocument/2006/relationships/theme" Target="theme/theme1.xml" Id="rId21" /><Relationship Type="http://schemas.openxmlformats.org/officeDocument/2006/relationships/settings" Target="settings.xml" Id="rId7" /><Relationship Type="http://schemas.openxmlformats.org/officeDocument/2006/relationships/hyperlink" Target="mailto:tabudela@student.scalda.nl" TargetMode="External" Id="rId12" /><Relationship Type="http://schemas.openxmlformats.org/officeDocument/2006/relationships/hyperlink" Target="mailto:Alexander@lokaal0.nl" TargetMode="External" Id="rId17" /><Relationship Type="http://schemas.openxmlformats.org/officeDocument/2006/relationships/customXml" Target="../customXml/item2.xml" Id="rId2" /><Relationship Type="http://schemas.openxmlformats.org/officeDocument/2006/relationships/hyperlink" Target="mailto:mhoutekamer@scalda.nl" TargetMode="External" Id="rId16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yperlink" Target="mailto:rhaaze@student.scalda.nl" TargetMode="External" Id="rId11" /><Relationship Type="http://schemas.openxmlformats.org/officeDocument/2006/relationships/numbering" Target="numbering.xml" Id="rId5" /><Relationship Type="http://schemas.openxmlformats.org/officeDocument/2006/relationships/hyperlink" Target="mailto:mhoutekamer@scalda.nl" TargetMode="External" Id="rId15" /><Relationship Type="http://schemas.openxmlformats.org/officeDocument/2006/relationships/endnotes" Target="endnotes.xml" Id="rId10" /><Relationship Type="http://schemas.openxmlformats.org/officeDocument/2006/relationships/footer" Target="footer1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yperlink" Target="mailto:jbosman@student.scalda.nl" TargetMode="External" Id="rId14" /><Relationship Type="http://schemas.openxmlformats.org/officeDocument/2006/relationships/glossaryDocument" Target="/word/glossary/document.xml" Id="Rc7d40a151c544a3d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oek%20Heinen\Documents\k.%20Sjablonen\Sjabloon%20Leerofferte.dotx" TargetMode="External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f4547b-8c9b-4424-83af-0876bd3d3fe4}"/>
      </w:docPartPr>
      <w:docPartBody>
        <w:p w14:paraId="6D964ADB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045094B2337B4E861EE53AF1B18597" ma:contentTypeVersion="11" ma:contentTypeDescription="Een nieuw document maken." ma:contentTypeScope="" ma:versionID="dc843967ebd8ea9a9aabe7a53e08e0d9">
  <xsd:schema xmlns:xsd="http://www.w3.org/2001/XMLSchema" xmlns:xs="http://www.w3.org/2001/XMLSchema" xmlns:p="http://schemas.microsoft.com/office/2006/metadata/properties" xmlns:ns2="e5014122-0f0a-4a7a-8043-8075ae17fa9b" xmlns:ns3="650060f8-5ca3-4039-8c45-fe2a2bb4b312" targetNamespace="http://schemas.microsoft.com/office/2006/metadata/properties" ma:root="true" ma:fieldsID="fca66ed923399070d37c96f0adc8a4a6" ns2:_="" ns3:_="">
    <xsd:import namespace="e5014122-0f0a-4a7a-8043-8075ae17fa9b"/>
    <xsd:import namespace="650060f8-5ca3-4039-8c45-fe2a2bb4b31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Aanta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14122-0f0a-4a7a-8043-8075ae17fa9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Aantal" ma:index="18" nillable="true" ma:displayName="Aantal" ma:default="1" ma:format="Dropdown" ma:internalName="Aantal" ma:percentage="FALSE">
      <xsd:simpleType>
        <xsd:restriction base="dms:Number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0060f8-5ca3-4039-8c45-fe2a2bb4b31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antal xmlns="e5014122-0f0a-4a7a-8043-8075ae17fa9b">1</Aantal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CABEDD-E0FB-4DEE-9FE5-FAEB9CC01CD9}"/>
</file>

<file path=customXml/itemProps2.xml><?xml version="1.0" encoding="utf-8"?>
<ds:datastoreItem xmlns:ds="http://schemas.openxmlformats.org/officeDocument/2006/customXml" ds:itemID="{CF6727CD-DFF7-47B2-A196-48BABCE6C19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4AB63BD-4E3E-43CC-BA08-06ACB465ED7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02EF938-358F-4289-97BC-779DBFA5731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Sjabloon Leerofferte</ap:Template>
  <ap:Application>Microsoft Office Word</ap:Application>
  <ap:DocSecurity>0</ap:DocSecurity>
  <ap:ScaleCrop>false</ap:ScaleCrop>
  <ap:Company>Onderwijsgroep Noord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leerofferte</dc:title>
  <dc:creator>Loek Heinen</dc:creator>
  <cp:keywords>de vraag</cp:keywords>
  <dc:description>externe vraag</dc:description>
  <cp:lastModifiedBy>Rutger Haaze</cp:lastModifiedBy>
  <cp:revision>11</cp:revision>
  <cp:lastPrinted>2015-06-15T08:04:00Z</cp:lastPrinted>
  <dcterms:created xsi:type="dcterms:W3CDTF">2019-11-18T10:31:00Z</dcterms:created>
  <dcterms:modified xsi:type="dcterms:W3CDTF">2019-12-02T11:38:00Z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rder">
    <vt:r8>1500</vt:r8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ntentTypeId">
    <vt:lpwstr>0x010100B6045094B2337B4E861EE53AF1B18597</vt:lpwstr>
  </property>
  <property fmtid="{D5CDD505-2E9C-101B-9397-08002B2CF9AE}" pid="6" name="ComplianceAssetId">
    <vt:lpwstr/>
  </property>
  <property fmtid="{D5CDD505-2E9C-101B-9397-08002B2CF9AE}" pid="7" name="TemplateUrl">
    <vt:lpwstr/>
  </property>
</Properties>
</file>